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noProof/>
          <w:lang w:val="es-ES"/>
        </w:rPr>
        <w:id w:val="-1975434350"/>
        <w:docPartObj>
          <w:docPartGallery w:val="Cover Pages"/>
          <w:docPartUnique/>
        </w:docPartObj>
      </w:sdtPr>
      <w:sdtContent>
        <w:p w:rsidR="00E80220" w:rsidRPr="00D5672C" w:rsidRDefault="00E80220">
          <w:pPr>
            <w:rPr>
              <w:noProof/>
              <w:lang w:val="es-ES"/>
            </w:rPr>
          </w:pPr>
        </w:p>
        <w:p w:rsidR="00E80220" w:rsidRPr="00D5672C" w:rsidRDefault="00E50964">
          <w:pPr>
            <w:rPr>
              <w:b/>
              <w:bCs/>
              <w:noProof/>
              <w:lang w:val="es-ES"/>
            </w:rPr>
          </w:pPr>
          <w:r w:rsidRPr="00D5672C">
            <w:rPr>
              <w:b/>
              <w:bCs/>
              <w:noProof/>
              <w:lang w:val="nb-NO" w:eastAsia="nb-NO"/>
            </w:rPr>
            <mc:AlternateContent>
              <mc:Choice Requires="wps">
                <w:drawing>
                  <wp:anchor distT="0" distB="0" distL="114300" distR="114300" simplePos="0" relativeHeight="251674624" behindDoc="1" locked="0" layoutInCell="1" allowOverlap="0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848475" cy="3895725"/>
                    <wp:effectExtent l="0" t="0" r="9525" b="9525"/>
                    <wp:wrapNone/>
                    <wp:docPr id="14" name="Cuadro de texto 14" descr="Report 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48475" cy="3895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41C60" w:rsidRPr="002C33CF" w:rsidRDefault="00041C60" w:rsidP="00E50964">
                                <w:pPr>
                                  <w:ind w:left="144" w:right="720"/>
                                  <w:jc w:val="center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noProof/>
                                    <w:lang w:val="es-ES"/>
                                  </w:rPr>
                                  <w:t>Microlearning</w:t>
                                </w:r>
                              </w:p>
                              <w:p w:rsidR="00041C60" w:rsidRDefault="00041C60" w:rsidP="00E50964">
                                <w:pPr>
                                  <w:pStyle w:val="TDC1"/>
                                  <w:spacing w:after="600" w:line="240" w:lineRule="auto"/>
                                  <w:rPr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lang w:val="es-ES"/>
                                    </w:rPr>
                                    <w:alias w:val="Cita o descripción breve"/>
                                    <w:tag w:val="Cita o descripción breve"/>
                                    <w:id w:val="-247963122"/>
                                    <w:placeholder>
                                      <w:docPart w:val="D2FAB51E3801409DB1D386749F9E0495"/>
                                    </w:placeholder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lang w:val="es-ES"/>
                                      </w:rPr>
                                      <w:t>Desarrollo de una pagina web de microlearnig</w:t>
                                    </w:r>
                                  </w:sdtContent>
                                </w:sdt>
                              </w:p>
                              <w:p w:rsidR="00041C60" w:rsidRDefault="00041C60" w:rsidP="00E50964">
                                <w:pPr>
                                  <w:pStyle w:val="TDC1"/>
                                  <w:spacing w:after="600" w:line="240" w:lineRule="aut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Rodrigo Leon Gutierrez</w:t>
                                </w:r>
                              </w:p>
                              <w:p w:rsidR="00041C60" w:rsidRPr="00D5672C" w:rsidRDefault="00041C60" w:rsidP="00E50964">
                                <w:pPr>
                                  <w:pStyle w:val="TDC1"/>
                                  <w:spacing w:after="600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Edison Caceres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" o:spid="_x0000_s1026" type="#_x0000_t202" alt="Report title" style="position:absolute;margin-left:488.05pt;margin-top:0;width:539.25pt;height:306.75pt;z-index:-2516418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" o:allowoverlap="f" filled="f" stroked="f" strokeweight=".5pt">
                    <v:textbox inset="0,0,0,0">
                      <w:txbxContent>
                        <w:p w:rsidR="00041C60" w:rsidRPr="002C33CF" w:rsidRDefault="00041C60" w:rsidP="00E50964">
                          <w:pPr>
                            <w:ind w:left="144" w:right="720"/>
                            <w:jc w:val="center"/>
                            <w:rPr>
                              <w:lang w:val="es-ES"/>
                            </w:rPr>
                          </w:pPr>
                          <w:r>
                            <w:rPr>
                              <w:noProof/>
                              <w:lang w:val="es-ES"/>
                            </w:rPr>
                            <w:t>Microlearning</w:t>
                          </w:r>
                        </w:p>
                        <w:p w:rsidR="00041C60" w:rsidRDefault="00041C60" w:rsidP="00E50964">
                          <w:pPr>
                            <w:pStyle w:val="TDC1"/>
                            <w:spacing w:after="600" w:line="240" w:lineRule="auto"/>
                            <w:rPr>
                              <w:lang w:val="es-ES"/>
                            </w:rPr>
                          </w:pPr>
                          <w:sdt>
                            <w:sdtPr>
                              <w:rPr>
                                <w:lang w:val="es-ES"/>
                              </w:rPr>
                              <w:alias w:val="Cita o descripción breve"/>
                              <w:tag w:val="Cita o descripción breve"/>
                              <w:id w:val="-247963122"/>
                              <w:placeholder>
                                <w:docPart w:val="D2FAB51E3801409DB1D386749F9E0495"/>
                              </w:placeholder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lang w:val="es-ES"/>
                                </w:rPr>
                                <w:t>Desarrollo de una pagina web de microlearnig</w:t>
                              </w:r>
                            </w:sdtContent>
                          </w:sdt>
                        </w:p>
                        <w:p w:rsidR="00041C60" w:rsidRDefault="00041C60" w:rsidP="00E50964">
                          <w:pPr>
                            <w:pStyle w:val="TDC1"/>
                            <w:spacing w:after="600" w:line="240" w:lineRule="aut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Rodrigo Leon Gutierrez</w:t>
                          </w:r>
                        </w:p>
                        <w:p w:rsidR="00041C60" w:rsidRPr="00D5672C" w:rsidRDefault="00041C60" w:rsidP="00E50964">
                          <w:pPr>
                            <w:pStyle w:val="TDC1"/>
                            <w:spacing w:after="600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>Edison Caceres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val="es-ES"/>
            </w:rPr>
            <w:drawing>
              <wp:inline distT="0" distB="0" distL="0" distR="0" wp14:anchorId="3385D109" wp14:editId="2FB10642">
                <wp:extent cx="6734077" cy="455295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universidad-privada-franz-tamayo.pn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17062" cy="46090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794A85" w:rsidRPr="00D5672C">
            <w:rPr>
              <w:noProof/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404040" w:themeColor="text1" w:themeTint="BF"/>
          <w:kern w:val="0"/>
          <w:sz w:val="20"/>
          <w:lang w:val="es-ES"/>
        </w:rPr>
        <w:id w:val="202559367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20908" w:rsidRDefault="00C20908">
          <w:pPr>
            <w:pStyle w:val="TtuloTDC"/>
          </w:pPr>
          <w:r>
            <w:rPr>
              <w:lang w:val="es-ES"/>
            </w:rPr>
            <w:t>Tabla de contenido</w:t>
          </w:r>
        </w:p>
        <w:p w:rsidR="00700378" w:rsidRDefault="00C20908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9819097" w:history="1">
            <w:r w:rsidR="00700378" w:rsidRPr="00A54DF7">
              <w:rPr>
                <w:rStyle w:val="Hipervnculo"/>
                <w:lang w:val="es-ES"/>
              </w:rPr>
              <w:t>Microlearning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_Toc529819097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1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098" w:history="1">
            <w:r w:rsidR="00700378" w:rsidRPr="00A54DF7">
              <w:rPr>
                <w:rStyle w:val="Hipervnculo"/>
                <w:noProof/>
                <w:lang w:val="es-ES"/>
              </w:rPr>
              <w:t>Que es?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_Toc529819098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099" w:history="1">
            <w:r w:rsidR="00700378" w:rsidRPr="00A54DF7">
              <w:rPr>
                <w:rStyle w:val="Hipervnculo"/>
                <w:noProof/>
                <w:lang w:val="es-ES"/>
              </w:rPr>
              <w:t>Como funciona?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_Toc529819099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0" w:history="1">
            <w:r w:rsidR="00700378" w:rsidRPr="00A54DF7">
              <w:rPr>
                <w:rStyle w:val="Hipervnculo"/>
                <w:noProof/>
                <w:lang w:val="es-ES"/>
              </w:rPr>
              <w:t>Como nace?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_Toc529819100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1" w:history="1">
            <w:r w:rsidR="00700378" w:rsidRPr="00A54DF7">
              <w:rPr>
                <w:rStyle w:val="Hipervnculo"/>
                <w:noProof/>
                <w:lang w:val="es-ES"/>
              </w:rPr>
              <w:t>Caracteristicas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29819102" w:history="1">
            <w:r w:rsidR="00700378" w:rsidRPr="00A54DF7">
              <w:rPr>
                <w:rStyle w:val="Hipervnculo"/>
                <w:lang w:val="es-ES"/>
              </w:rPr>
              <w:t>Objetivos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_Toc529819102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2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3" w:history="1">
            <w:r w:rsidR="00700378" w:rsidRPr="00A54DF7">
              <w:rPr>
                <w:rStyle w:val="Hipervnculo"/>
                <w:noProof/>
                <w:lang w:val="es-ES"/>
              </w:rPr>
              <w:t>Objetivo general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_Toc529819103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4" w:history="1">
            <w:r w:rsidR="00700378" w:rsidRPr="00A54DF7">
              <w:rPr>
                <w:rStyle w:val="Hipervnculo"/>
                <w:noProof/>
                <w:lang w:val="es-ES"/>
              </w:rPr>
              <w:t>Objetivos específicos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_Toc529819104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5" w:history="1">
            <w:r w:rsidR="00700378" w:rsidRPr="00A54DF7">
              <w:rPr>
                <w:rStyle w:val="Hipervnculo"/>
                <w:noProof/>
                <w:lang w:val="es-ES"/>
              </w:rPr>
              <w:t>Justificación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_Toc529819105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29819106" w:history="1">
            <w:r w:rsidR="00700378" w:rsidRPr="00A54DF7">
              <w:rPr>
                <w:rStyle w:val="Hipervnculo"/>
                <w:lang w:val="es-ES"/>
              </w:rPr>
              <w:t>Desarrollo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_Toc529819106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3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7" w:history="1">
            <w:r w:rsidR="00700378" w:rsidRPr="00A54DF7">
              <w:rPr>
                <w:rStyle w:val="Hipervnculo"/>
                <w:noProof/>
                <w:lang w:val="es-ES"/>
              </w:rPr>
              <w:t>Requerimientos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_Toc529819107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8" w:history="1">
            <w:r w:rsidR="00700378" w:rsidRPr="00A54DF7">
              <w:rPr>
                <w:rStyle w:val="Hipervnculo"/>
                <w:noProof/>
                <w:lang w:val="es-ES"/>
              </w:rPr>
              <w:t>Requerimientos funcionales. –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09" w:history="1">
            <w:r w:rsidR="00700378" w:rsidRPr="00A54DF7">
              <w:rPr>
                <w:rStyle w:val="Hipervnculo"/>
                <w:noProof/>
                <w:lang w:val="es-ES"/>
              </w:rPr>
              <w:t>Requerimientos no funcionales. –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_Toc529819109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1"/>
            <w:rPr>
              <w:rFonts w:eastAsiaTheme="minorEastAsia"/>
              <w:color w:val="auto"/>
              <w:kern w:val="0"/>
              <w:sz w:val="22"/>
              <w:szCs w:val="22"/>
              <w:lang w:val="es-ES" w:eastAsia="es-ES"/>
            </w:rPr>
          </w:pPr>
          <w:hyperlink w:anchor="_Toc529819110" w:history="1">
            <w:r w:rsidR="00700378" w:rsidRPr="00A54DF7">
              <w:rPr>
                <w:rStyle w:val="Hipervnculo"/>
                <w:lang w:val="es-ES"/>
              </w:rPr>
              <w:t>Diagramas</w:t>
            </w:r>
            <w:r w:rsidR="00700378">
              <w:rPr>
                <w:webHidden/>
              </w:rPr>
              <w:tab/>
            </w:r>
            <w:r w:rsidR="00700378">
              <w:rPr>
                <w:webHidden/>
              </w:rPr>
              <w:fldChar w:fldCharType="begin"/>
            </w:r>
            <w:r w:rsidR="00700378">
              <w:rPr>
                <w:webHidden/>
              </w:rPr>
              <w:instrText xml:space="preserve"> PAGEREF _Toc529819110 \h </w:instrText>
            </w:r>
            <w:r w:rsidR="00700378">
              <w:rPr>
                <w:webHidden/>
              </w:rPr>
            </w:r>
            <w:r w:rsidR="00700378">
              <w:rPr>
                <w:webHidden/>
              </w:rPr>
              <w:fldChar w:fldCharType="separate"/>
            </w:r>
            <w:r w:rsidR="00700378">
              <w:rPr>
                <w:webHidden/>
              </w:rPr>
              <w:t>4</w:t>
            </w:r>
            <w:r w:rsidR="00700378">
              <w:rPr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1" w:history="1">
            <w:r w:rsidR="00700378" w:rsidRPr="00A54DF7">
              <w:rPr>
                <w:rStyle w:val="Hipervnculo"/>
                <w:noProof/>
                <w:lang w:val="es-ES"/>
              </w:rPr>
              <w:t>Modelamiento de datos y procesos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2" w:history="1">
            <w:r w:rsidR="00700378" w:rsidRPr="00A54DF7">
              <w:rPr>
                <w:rStyle w:val="Hipervnculo"/>
                <w:noProof/>
                <w:lang w:val="es-ES"/>
              </w:rPr>
              <w:t>Diagrama de descomposición funcional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_Toc529819112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3" w:history="1">
            <w:r w:rsidR="00700378" w:rsidRPr="00A54DF7">
              <w:rPr>
                <w:rStyle w:val="Hipervnculo"/>
                <w:noProof/>
                <w:lang w:val="es-ES"/>
              </w:rPr>
              <w:t>Diagrama de contexto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_Toc529819113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5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4" w:history="1">
            <w:r w:rsidR="00700378" w:rsidRPr="00A54DF7">
              <w:rPr>
                <w:rStyle w:val="Hipervnculo"/>
                <w:noProof/>
                <w:lang w:val="es-ES"/>
              </w:rPr>
              <w:t>DFD Diagrama 0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_Toc529819114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6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5" w:history="1">
            <w:r w:rsidR="00700378" w:rsidRPr="00A54DF7">
              <w:rPr>
                <w:rStyle w:val="Hipervnculo"/>
                <w:noProof/>
                <w:lang w:val="es-ES"/>
              </w:rPr>
              <w:t>Diccionario de datos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_Toc529819115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7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6" w:history="1">
            <w:r w:rsidR="00700378" w:rsidRPr="00A54DF7">
              <w:rPr>
                <w:rStyle w:val="Hipervnculo"/>
                <w:noProof/>
                <w:lang w:val="es-ES"/>
              </w:rPr>
              <w:t>Modelado de objetos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_Toc529819116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8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7" w:history="1">
            <w:r w:rsidR="00700378" w:rsidRPr="00A54DF7">
              <w:rPr>
                <w:rStyle w:val="Hipervnculo"/>
                <w:noProof/>
                <w:lang w:val="es-ES"/>
              </w:rPr>
              <w:t>Diagrama de casos de uso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_Toc529819117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8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8" w:history="1">
            <w:r w:rsidR="00700378" w:rsidRPr="00A54DF7">
              <w:rPr>
                <w:rStyle w:val="Hipervnculo"/>
                <w:noProof/>
                <w:lang w:val="es-ES"/>
              </w:rPr>
              <w:t>Descripción de casos de uso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9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19" w:history="1">
            <w:r w:rsidR="00700378" w:rsidRPr="00A54DF7">
              <w:rPr>
                <w:rStyle w:val="Hipervnculo"/>
                <w:noProof/>
                <w:lang w:val="es-ES"/>
              </w:rPr>
              <w:t>Mockups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_Toc529819119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14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0" w:history="1">
            <w:r w:rsidR="00700378" w:rsidRPr="00A54DF7">
              <w:rPr>
                <w:rStyle w:val="Hipervnculo"/>
                <w:noProof/>
                <w:lang w:val="es-ES"/>
              </w:rPr>
              <w:t>Diagrama de clases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_Toc529819120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20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2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1" w:history="1">
            <w:r w:rsidR="00700378" w:rsidRPr="00A54DF7">
              <w:rPr>
                <w:rStyle w:val="Hipervnculo"/>
                <w:noProof/>
                <w:lang w:val="es-ES"/>
              </w:rPr>
              <w:t>Diagramas de secuencia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2" w:history="1">
            <w:r w:rsidR="00700378" w:rsidRPr="00A54DF7">
              <w:rPr>
                <w:rStyle w:val="Hipervnculo"/>
                <w:noProof/>
                <w:lang w:val="es-ES"/>
              </w:rPr>
              <w:t>Crear curso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_Toc529819122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21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3" w:history="1">
            <w:r w:rsidR="00700378" w:rsidRPr="00A54DF7">
              <w:rPr>
                <w:rStyle w:val="Hipervnculo"/>
                <w:noProof/>
                <w:lang w:val="es-ES"/>
              </w:rPr>
              <w:t>Registrarse y/o iniciar sesión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_Toc529819123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22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4" w:history="1">
            <w:r w:rsidR="00700378" w:rsidRPr="00A54DF7">
              <w:rPr>
                <w:rStyle w:val="Hipervnculo"/>
                <w:noProof/>
                <w:lang w:val="es-ES"/>
              </w:rPr>
              <w:t>Adquirir suscripción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_Toc529819124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23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5" w:history="1">
            <w:r w:rsidR="00700378" w:rsidRPr="00A54DF7">
              <w:rPr>
                <w:rStyle w:val="Hipervnculo"/>
                <w:noProof/>
                <w:lang w:val="es-ES"/>
              </w:rPr>
              <w:t>Convertirse en profesor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_Toc529819125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24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6" w:history="1">
            <w:r w:rsidR="00700378" w:rsidRPr="00A54DF7">
              <w:rPr>
                <w:rStyle w:val="Hipervnculo"/>
                <w:noProof/>
                <w:lang w:val="es-ES"/>
              </w:rPr>
              <w:t>Administrar suscripciones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_Toc529819126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25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7" w:history="1">
            <w:r w:rsidR="00700378" w:rsidRPr="00A54DF7">
              <w:rPr>
                <w:rStyle w:val="Hipervnculo"/>
                <w:noProof/>
                <w:lang w:val="es-ES"/>
              </w:rPr>
              <w:t>Convertirse en profesor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_Toc529819127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26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8" w:history="1">
            <w:r w:rsidR="00700378" w:rsidRPr="00A54DF7">
              <w:rPr>
                <w:rStyle w:val="Hipervnculo"/>
                <w:noProof/>
                <w:lang w:val="es-ES"/>
              </w:rPr>
              <w:t>Acceder a un curso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_Toc529819128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27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29" w:history="1">
            <w:r w:rsidR="00700378" w:rsidRPr="00A54DF7">
              <w:rPr>
                <w:rStyle w:val="Hipervnculo"/>
                <w:noProof/>
                <w:lang w:val="es-ES"/>
              </w:rPr>
              <w:t>Actualizar perfil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_Toc529819129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28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30" w:history="1">
            <w:r w:rsidR="00700378" w:rsidRPr="00A54DF7">
              <w:rPr>
                <w:rStyle w:val="Hipervnculo"/>
                <w:noProof/>
                <w:lang w:val="es-ES"/>
              </w:rPr>
              <w:t>Ver cursos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_Toc529819130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29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700378" w:rsidRDefault="00041C60">
          <w:pPr>
            <w:pStyle w:val="TDC3"/>
            <w:tabs>
              <w:tab w:val="right" w:leader="underscore" w:pos="10790"/>
            </w:tabs>
            <w:rPr>
              <w:noProof/>
              <w:lang w:val="es-ES" w:eastAsia="es-ES"/>
            </w:rPr>
          </w:pPr>
          <w:hyperlink w:anchor="_Toc529819131" w:history="1">
            <w:r w:rsidR="00700378" w:rsidRPr="00A54DF7">
              <w:rPr>
                <w:rStyle w:val="Hipervnculo"/>
                <w:noProof/>
                <w:lang w:val="es-ES"/>
              </w:rPr>
              <w:t>Aceptar o Rechazar curso</w:t>
            </w:r>
            <w:r w:rsidR="00700378">
              <w:rPr>
                <w:noProof/>
                <w:webHidden/>
              </w:rPr>
              <w:tab/>
            </w:r>
            <w:r w:rsidR="00700378">
              <w:rPr>
                <w:noProof/>
                <w:webHidden/>
              </w:rPr>
              <w:fldChar w:fldCharType="begin"/>
            </w:r>
            <w:r w:rsidR="00700378">
              <w:rPr>
                <w:noProof/>
                <w:webHidden/>
              </w:rPr>
              <w:instrText xml:space="preserve"> PAGEREF _Toc529819131 \h </w:instrText>
            </w:r>
            <w:r w:rsidR="00700378">
              <w:rPr>
                <w:noProof/>
                <w:webHidden/>
              </w:rPr>
            </w:r>
            <w:r w:rsidR="00700378">
              <w:rPr>
                <w:noProof/>
                <w:webHidden/>
              </w:rPr>
              <w:fldChar w:fldCharType="separate"/>
            </w:r>
            <w:r w:rsidR="00700378">
              <w:rPr>
                <w:noProof/>
                <w:webHidden/>
              </w:rPr>
              <w:t>30</w:t>
            </w:r>
            <w:r w:rsidR="00700378">
              <w:rPr>
                <w:noProof/>
                <w:webHidden/>
              </w:rPr>
              <w:fldChar w:fldCharType="end"/>
            </w:r>
          </w:hyperlink>
        </w:p>
        <w:p w:rsidR="00C20908" w:rsidRDefault="00C20908">
          <w:r>
            <w:rPr>
              <w:b/>
              <w:bCs/>
            </w:rPr>
            <w:fldChar w:fldCharType="end"/>
          </w:r>
        </w:p>
      </w:sdtContent>
    </w:sdt>
    <w:p w:rsidR="00E80220" w:rsidRPr="00D5672C" w:rsidRDefault="00E80220">
      <w:pPr>
        <w:rPr>
          <w:noProof/>
          <w:lang w:val="es-ES"/>
        </w:rPr>
      </w:pPr>
    </w:p>
    <w:p w:rsidR="00E80220" w:rsidRPr="00D5672C" w:rsidRDefault="00E80220">
      <w:pPr>
        <w:rPr>
          <w:noProof/>
          <w:lang w:val="es-ES"/>
        </w:rPr>
        <w:sectPr w:rsidR="00E80220" w:rsidRPr="00D5672C" w:rsidSect="00E50964">
          <w:headerReference w:type="default" r:id="rId11"/>
          <w:footerReference w:type="default" r:id="rId12"/>
          <w:pgSz w:w="12240" w:h="15840" w:code="1"/>
          <w:pgMar w:top="720" w:right="720" w:bottom="720" w:left="720" w:header="1080" w:footer="720" w:gutter="0"/>
          <w:pgNumType w:fmt="lowerRoman" w:start="0"/>
          <w:cols w:space="708"/>
          <w:titlePg/>
          <w:docGrid w:linePitch="360"/>
        </w:sectPr>
      </w:pPr>
    </w:p>
    <w:p w:rsidR="00E80220" w:rsidRPr="009F19A4" w:rsidRDefault="00794A85" w:rsidP="004D7205">
      <w:pPr>
        <w:pStyle w:val="Ttulo1"/>
        <w:spacing w:line="360" w:lineRule="auto"/>
        <w:rPr>
          <w:noProof/>
          <w:sz w:val="24"/>
          <w:szCs w:val="24"/>
          <w:lang w:val="es-ES"/>
        </w:rPr>
      </w:pPr>
      <w:bookmarkStart w:id="0" w:name="_Toc529819097"/>
      <w:r w:rsidRPr="009F19A4">
        <w:rPr>
          <w:noProof/>
          <w:sz w:val="24"/>
          <w:szCs w:val="24"/>
          <w:lang w:val="nb-NO" w:eastAsia="nb-NO"/>
        </w:rPr>
        <w:lastRenderedPageBreak/>
        <mc:AlternateContent>
          <mc:Choice Requires="wps">
            <w:drawing>
              <wp:anchor distT="0" distB="2743200" distL="182880" distR="182880" simplePos="0" relativeHeight="251659264" behindDoc="0" locked="0" layoutInCell="1" allowOverlap="1" wp14:anchorId="418E5B0C" wp14:editId="0D47A83D">
                <wp:simplePos x="0" y="0"/>
                <mc:AlternateContent>
                  <mc:Choice Requires="wp14">
                    <wp:positionH relativeFrom="page">
                      <wp14:pctPosHOffset>5900</wp14:pctPosHOffset>
                    </wp:positionH>
                  </mc:Choice>
                  <mc:Fallback>
                    <wp:positionH relativeFrom="page">
                      <wp:posOffset>458470</wp:posOffset>
                    </wp:positionH>
                  </mc:Fallback>
                </mc:AlternateContent>
                <wp:positionV relativeFrom="margin">
                  <wp:align>top</wp:align>
                </wp:positionV>
                <wp:extent cx="1247775" cy="2304288"/>
                <wp:effectExtent l="0" t="0" r="0" b="0"/>
                <wp:wrapSquare wrapText="largest"/>
                <wp:docPr id="5" name="Cuadro de texto  5" descr="Sideba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7775" cy="23042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1C60" w:rsidRPr="00123B2B" w:rsidRDefault="00041C60">
                            <w:pPr>
                              <w:pStyle w:val="Cita"/>
                              <w:rPr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Style w:val="CitaCar"/>
                                <w:i/>
                                <w:iCs/>
                                <w:lang w:val="es-ES"/>
                              </w:rPr>
                              <w:t>Microlearning</w:t>
                            </w:r>
                            <w:proofErr w:type="spellEnd"/>
                            <w:r>
                              <w:rPr>
                                <w:rStyle w:val="CitaCar"/>
                                <w:i/>
                                <w:iCs/>
                                <w:lang w:val="es-ES"/>
                              </w:rPr>
                              <w:t xml:space="preserve"> es una estrategia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" tIns="0" rIns="4572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25000</wp14:pctWidth>
                </wp14:sizeRelH>
                <wp14:sizeRelV relativeFrom="margin">
                  <wp14:pctHeight>95000</wp14:pctHeight>
                </wp14:sizeRelV>
              </wp:anchor>
            </w:drawing>
          </mc:Choice>
          <mc:Fallback>
            <w:pict>
              <v:shape w14:anchorId="418E5B0C" id="Cuadro de texto  5" o:spid="_x0000_s1027" type="#_x0000_t202" alt="Sidebar" style="position:absolute;margin-left:0;margin-top:0;width:98.25pt;height:181.45pt;z-index:251659264;visibility:visible;mso-wrap-style:square;mso-width-percent:250;mso-height-percent:950;mso-left-percent:59;mso-wrap-distance-left:14.4pt;mso-wrap-distance-top:0;mso-wrap-distance-right:14.4pt;mso-wrap-distance-bottom:3in;mso-position-horizontal-relative:page;mso-position-vertical:top;mso-position-vertical-relative:margin;mso-width-percent:250;mso-height-percent:950;mso-left-percent:59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" filled="f" stroked="f" strokeweight=".5pt">
                <v:textbox inset="3.6pt,0,3.6pt,0">
                  <w:txbxContent>
                    <w:p w:rsidR="00041C60" w:rsidRPr="00123B2B" w:rsidRDefault="00041C60">
                      <w:pPr>
                        <w:pStyle w:val="Cita"/>
                        <w:rPr>
                          <w:lang w:val="es-ES"/>
                        </w:rPr>
                      </w:pPr>
                      <w:proofErr w:type="spellStart"/>
                      <w:r>
                        <w:rPr>
                          <w:rStyle w:val="CitaCar"/>
                          <w:i/>
                          <w:iCs/>
                          <w:lang w:val="es-ES"/>
                        </w:rPr>
                        <w:t>Microlearning</w:t>
                      </w:r>
                      <w:proofErr w:type="spellEnd"/>
                      <w:r>
                        <w:rPr>
                          <w:rStyle w:val="CitaCar"/>
                          <w:i/>
                          <w:iCs/>
                          <w:lang w:val="es-ES"/>
                        </w:rPr>
                        <w:t xml:space="preserve"> es una estrategia </w:t>
                      </w:r>
                    </w:p>
                  </w:txbxContent>
                </v:textbox>
                <w10:wrap type="square" side="largest" anchorx="page" anchory="margin"/>
              </v:shape>
            </w:pict>
          </mc:Fallback>
        </mc:AlternateContent>
      </w:r>
      <w:r w:rsidR="00123B2B" w:rsidRPr="009F19A4">
        <w:rPr>
          <w:noProof/>
          <w:sz w:val="24"/>
          <w:szCs w:val="24"/>
          <w:lang w:val="es-ES"/>
        </w:rPr>
        <w:t>Microlearning</w:t>
      </w:r>
      <w:bookmarkEnd w:id="0"/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1" w:name="_Toc529819098"/>
      <w:r w:rsidRPr="009F19A4">
        <w:rPr>
          <w:noProof/>
          <w:sz w:val="24"/>
          <w:szCs w:val="24"/>
          <w:lang w:val="es-ES"/>
        </w:rPr>
        <w:t>Que es?</w:t>
      </w:r>
      <w:bookmarkEnd w:id="1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Es un metodo por el cual las personas aprenden un tema especifico a traves de microcontenido como videos, articulos, imágenes u otra forma de comunicación por la que se pueda llegar a un usuario.</w:t>
      </w:r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2" w:name="_Toc529819099"/>
      <w:r w:rsidRPr="009F19A4">
        <w:rPr>
          <w:noProof/>
          <w:sz w:val="24"/>
          <w:szCs w:val="24"/>
          <w:lang w:val="es-ES"/>
        </w:rPr>
        <w:t>Como funciona?</w:t>
      </w:r>
      <w:bookmarkEnd w:id="2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Microlearning funciona a traves de plataformas dedicadas al tema como udemy, wikipedia, encarta, etc. Pero tambien sin darnos cuenta estamos sometidos a microlearning en todas las paginas donde se pueda subir contenido multimedia como paginas educativas en facebook o canales educativos en youtube incluso en programas de television informativos y documentales</w:t>
      </w:r>
    </w:p>
    <w:p w:rsidR="00E80220" w:rsidRPr="009F19A4" w:rsidRDefault="00A308E8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3" w:name="_Toc529819100"/>
      <w:r w:rsidRPr="009F19A4">
        <w:rPr>
          <w:noProof/>
          <w:sz w:val="24"/>
          <w:szCs w:val="24"/>
          <w:lang w:val="es-ES"/>
        </w:rPr>
        <w:t>Como nace?</w:t>
      </w:r>
      <w:bookmarkEnd w:id="3"/>
    </w:p>
    <w:p w:rsidR="00E80220" w:rsidRPr="009F19A4" w:rsidRDefault="00A308E8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 xml:space="preserve">Nace a traves de un movimiento asociada a la investigacion y congresos por el </w:t>
      </w:r>
      <w:r w:rsidRPr="009F19A4">
        <w:rPr>
          <w:b/>
          <w:i/>
          <w:noProof/>
          <w:sz w:val="24"/>
          <w:szCs w:val="24"/>
          <w:lang w:val="es-ES"/>
        </w:rPr>
        <w:t>research studio MicroLearning &amp;</w:t>
      </w:r>
      <w:r w:rsidR="008C68B1" w:rsidRPr="009F19A4">
        <w:rPr>
          <w:b/>
          <w:i/>
          <w:noProof/>
          <w:sz w:val="24"/>
          <w:szCs w:val="24"/>
          <w:lang w:val="es-ES"/>
        </w:rPr>
        <w:t xml:space="preserve"> </w:t>
      </w:r>
      <w:r w:rsidRPr="009F19A4">
        <w:rPr>
          <w:b/>
          <w:i/>
          <w:noProof/>
          <w:sz w:val="24"/>
          <w:szCs w:val="24"/>
          <w:lang w:val="es-ES"/>
        </w:rPr>
        <w:t>information</w:t>
      </w:r>
      <w:r w:rsidR="008C68B1" w:rsidRPr="009F19A4">
        <w:rPr>
          <w:b/>
          <w:i/>
          <w:noProof/>
          <w:sz w:val="24"/>
          <w:szCs w:val="24"/>
          <w:lang w:val="es-ES"/>
        </w:rPr>
        <w:t xml:space="preserve"> environments </w:t>
      </w:r>
      <w:r w:rsidR="008C68B1" w:rsidRPr="009F19A4">
        <w:rPr>
          <w:noProof/>
          <w:sz w:val="24"/>
          <w:szCs w:val="24"/>
          <w:lang w:val="es-ES"/>
        </w:rPr>
        <w:t xml:space="preserve">en cooperacion con una universidad austriaca y fomentando a traves de encuentros, el primero fue en 2005 </w:t>
      </w:r>
    </w:p>
    <w:p w:rsidR="00E80220" w:rsidRPr="009F19A4" w:rsidRDefault="008C68B1" w:rsidP="004D7205">
      <w:pPr>
        <w:pStyle w:val="Ttulo2"/>
        <w:spacing w:line="360" w:lineRule="auto"/>
        <w:rPr>
          <w:noProof/>
          <w:sz w:val="24"/>
          <w:szCs w:val="24"/>
          <w:lang w:val="es-ES"/>
        </w:rPr>
      </w:pPr>
      <w:bookmarkStart w:id="4" w:name="_Toc529819101"/>
      <w:r w:rsidRPr="009F19A4">
        <w:rPr>
          <w:noProof/>
          <w:sz w:val="24"/>
          <w:szCs w:val="24"/>
          <w:lang w:val="es-ES"/>
        </w:rPr>
        <w:t>Caracteristicas</w:t>
      </w:r>
      <w:bookmarkEnd w:id="4"/>
    </w:p>
    <w:p w:rsidR="00E80220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 Interaccion con microcontenidos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.Aprendizaje muy contextualizado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.Consumido en el momento necesario</w:t>
      </w:r>
    </w:p>
    <w:p w:rsidR="008C68B1" w:rsidRPr="009F19A4" w:rsidRDefault="008C68B1" w:rsidP="004D7205">
      <w:pPr>
        <w:spacing w:line="360" w:lineRule="auto"/>
        <w:rPr>
          <w:noProof/>
          <w:sz w:val="24"/>
          <w:szCs w:val="24"/>
          <w:lang w:val="es-ES"/>
        </w:rPr>
      </w:pPr>
      <w:r w:rsidRPr="009F19A4">
        <w:rPr>
          <w:noProof/>
          <w:sz w:val="24"/>
          <w:szCs w:val="24"/>
          <w:lang w:val="es-ES"/>
        </w:rPr>
        <w:t>.Desarrolo profesional y personal</w:t>
      </w:r>
    </w:p>
    <w:p w:rsidR="008C68B1" w:rsidRPr="009F19A4" w:rsidRDefault="008700A7" w:rsidP="008700A7">
      <w:pPr>
        <w:pStyle w:val="Ttulo1"/>
        <w:rPr>
          <w:sz w:val="24"/>
          <w:szCs w:val="24"/>
          <w:lang w:val="es-ES"/>
        </w:rPr>
      </w:pPr>
      <w:bookmarkStart w:id="5" w:name="_Toc529819102"/>
      <w:r w:rsidRPr="009F19A4">
        <w:rPr>
          <w:sz w:val="24"/>
          <w:szCs w:val="24"/>
          <w:lang w:val="es-ES"/>
        </w:rPr>
        <w:lastRenderedPageBreak/>
        <w:t>Objetivos</w:t>
      </w:r>
      <w:bookmarkEnd w:id="5"/>
    </w:p>
    <w:p w:rsidR="008C68B1" w:rsidRPr="009F19A4" w:rsidRDefault="008700A7" w:rsidP="008700A7">
      <w:pPr>
        <w:pStyle w:val="Ttulo2"/>
        <w:rPr>
          <w:sz w:val="24"/>
          <w:szCs w:val="24"/>
          <w:lang w:val="es-ES"/>
        </w:rPr>
      </w:pPr>
      <w:bookmarkStart w:id="6" w:name="_Toc529819103"/>
      <w:r w:rsidRPr="009F19A4">
        <w:rPr>
          <w:sz w:val="24"/>
          <w:szCs w:val="24"/>
          <w:lang w:val="es-ES"/>
        </w:rPr>
        <w:t>Objetivo general</w:t>
      </w:r>
      <w:bookmarkEnd w:id="6"/>
    </w:p>
    <w:p w:rsidR="008700A7" w:rsidRPr="009F19A4" w:rsidRDefault="008700A7" w:rsidP="008700A7">
      <w:p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Desarrollar una plataforma web capaz de almacenar cualquier tipo de curso con artículos, videos, imágenes y una plataforma de contacto con el desarrollador del curso.</w:t>
      </w:r>
    </w:p>
    <w:p w:rsidR="008700A7" w:rsidRPr="009F19A4" w:rsidRDefault="008700A7" w:rsidP="008700A7">
      <w:pPr>
        <w:pStyle w:val="Ttulo2"/>
        <w:rPr>
          <w:sz w:val="24"/>
          <w:szCs w:val="24"/>
          <w:lang w:val="es-ES"/>
        </w:rPr>
      </w:pPr>
      <w:bookmarkStart w:id="7" w:name="_Toc529819104"/>
      <w:r w:rsidRPr="009F19A4">
        <w:rPr>
          <w:sz w:val="24"/>
          <w:szCs w:val="24"/>
          <w:lang w:val="es-ES"/>
        </w:rPr>
        <w:t>Objetivos específicos</w:t>
      </w:r>
      <w:bookmarkEnd w:id="7"/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 xml:space="preserve">Ofrecer variedad de cursos en línea </w:t>
      </w:r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Tener un acceso seguro mediante usuarios para evitar problemas</w:t>
      </w:r>
    </w:p>
    <w:p w:rsidR="008700A7" w:rsidRPr="009F19A4" w:rsidRDefault="008700A7" w:rsidP="008700A7">
      <w:pPr>
        <w:pStyle w:val="Prrafodelista"/>
        <w:numPr>
          <w:ilvl w:val="0"/>
          <w:numId w:val="6"/>
        </w:numPr>
        <w:rPr>
          <w:sz w:val="24"/>
          <w:szCs w:val="24"/>
          <w:lang w:val="es-ES"/>
        </w:rPr>
      </w:pPr>
      <w:r w:rsidRPr="009F19A4">
        <w:rPr>
          <w:sz w:val="24"/>
          <w:szCs w:val="24"/>
          <w:lang w:val="es-ES"/>
        </w:rPr>
        <w:t>Ofrecer una plataforma amigable y fácil de usar</w:t>
      </w:r>
    </w:p>
    <w:p w:rsidR="008700A7" w:rsidRDefault="009F19A4" w:rsidP="009F19A4">
      <w:pPr>
        <w:pStyle w:val="Ttulo2"/>
        <w:rPr>
          <w:lang w:val="es-ES"/>
        </w:rPr>
      </w:pPr>
      <w:bookmarkStart w:id="8" w:name="_Toc529819105"/>
      <w:r>
        <w:rPr>
          <w:lang w:val="es-ES"/>
        </w:rPr>
        <w:t>Justificación</w:t>
      </w:r>
      <w:bookmarkEnd w:id="8"/>
    </w:p>
    <w:p w:rsidR="009F19A4" w:rsidRPr="009F19A4" w:rsidRDefault="009F19A4" w:rsidP="009F19A4">
      <w:pPr>
        <w:rPr>
          <w:lang w:val="es-ES"/>
        </w:rPr>
      </w:pPr>
      <w:r>
        <w:rPr>
          <w:lang w:val="es-ES"/>
        </w:rPr>
        <w:t>Apoyar el aprendizaje mediante cursos cortos e interactivos para personas que necesitan información rápida. Es un proyecto completo donde podemos implementar todos los conocimientos.</w:t>
      </w:r>
    </w:p>
    <w:p w:rsidR="009F19A4" w:rsidRPr="009F19A4" w:rsidRDefault="009F19A4" w:rsidP="009F19A4">
      <w:pPr>
        <w:rPr>
          <w:lang w:val="es-ES"/>
        </w:rPr>
      </w:pPr>
    </w:p>
    <w:p w:rsidR="008700A7" w:rsidRPr="009F19A4" w:rsidRDefault="008700A7" w:rsidP="008700A7">
      <w:pPr>
        <w:rPr>
          <w:sz w:val="24"/>
          <w:szCs w:val="24"/>
          <w:lang w:val="es-ES"/>
        </w:rPr>
      </w:pPr>
    </w:p>
    <w:p w:rsidR="008700A7" w:rsidRPr="009F19A4" w:rsidRDefault="008700A7" w:rsidP="008700A7">
      <w:pPr>
        <w:rPr>
          <w:sz w:val="24"/>
          <w:szCs w:val="24"/>
          <w:lang w:val="es-ES"/>
        </w:rPr>
      </w:pPr>
    </w:p>
    <w:p w:rsidR="008C68B1" w:rsidRPr="008C68B1" w:rsidRDefault="008C68B1" w:rsidP="008C68B1">
      <w:pPr>
        <w:rPr>
          <w:lang w:val="es-ES"/>
        </w:rPr>
      </w:pPr>
    </w:p>
    <w:p w:rsidR="00E80220" w:rsidRPr="00D5672C" w:rsidRDefault="009F19A4">
      <w:pPr>
        <w:pStyle w:val="Ttulo1"/>
        <w:rPr>
          <w:noProof/>
          <w:lang w:val="es-ES"/>
        </w:rPr>
      </w:pPr>
      <w:bookmarkStart w:id="9" w:name="_Toc529819106"/>
      <w:r>
        <w:rPr>
          <w:noProof/>
          <w:lang w:val="es-ES"/>
        </w:rPr>
        <w:lastRenderedPageBreak/>
        <w:t>Desarrollo</w:t>
      </w:r>
      <w:bookmarkEnd w:id="9"/>
    </w:p>
    <w:p w:rsidR="00E80220" w:rsidRDefault="009F19A4" w:rsidP="009F19A4">
      <w:pPr>
        <w:pStyle w:val="Ttulo2"/>
        <w:rPr>
          <w:noProof/>
          <w:lang w:val="es-ES"/>
        </w:rPr>
      </w:pPr>
      <w:bookmarkStart w:id="10" w:name="_Toc529819107"/>
      <w:r>
        <w:rPr>
          <w:noProof/>
          <w:lang w:val="es-ES"/>
        </w:rPr>
        <w:t>Requerimientos</w:t>
      </w:r>
      <w:bookmarkEnd w:id="10"/>
    </w:p>
    <w:p w:rsidR="009F19A4" w:rsidRDefault="009F19A4" w:rsidP="009F19A4">
      <w:pPr>
        <w:rPr>
          <w:lang w:val="es-ES"/>
        </w:rPr>
      </w:pPr>
      <w:r>
        <w:rPr>
          <w:lang w:val="es-ES"/>
        </w:rPr>
        <w:t xml:space="preserve">Un requerimiento es una función que el programa debe cumplir </w:t>
      </w:r>
      <w:proofErr w:type="gramStart"/>
      <w:r>
        <w:rPr>
          <w:lang w:val="es-ES"/>
        </w:rPr>
        <w:t>de acuerdo a</w:t>
      </w:r>
      <w:proofErr w:type="gramEnd"/>
      <w:r>
        <w:rPr>
          <w:lang w:val="es-ES"/>
        </w:rPr>
        <w:t xml:space="preserve"> las necesidades del cliente y tenemos dos clases de requerimientos:</w:t>
      </w:r>
    </w:p>
    <w:p w:rsidR="009F19A4" w:rsidRDefault="009F19A4" w:rsidP="009F19A4">
      <w:pPr>
        <w:pStyle w:val="Ttulo3"/>
        <w:rPr>
          <w:lang w:val="es-ES"/>
        </w:rPr>
      </w:pPr>
      <w:bookmarkStart w:id="11" w:name="_Toc529819108"/>
      <w:r>
        <w:rPr>
          <w:lang w:val="es-ES"/>
        </w:rPr>
        <w:t>Requerimientos funcionales. –</w:t>
      </w:r>
      <w:bookmarkEnd w:id="11"/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debe ser ligera y funcionar en cualquier tipo de dispositivo (Multiplataforma).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La </w:t>
      </w:r>
      <w:r w:rsidR="006B6B4E">
        <w:rPr>
          <w:lang w:val="es-ES"/>
        </w:rPr>
        <w:t>página</w:t>
      </w:r>
      <w:r>
        <w:rPr>
          <w:lang w:val="es-ES"/>
        </w:rPr>
        <w:t xml:space="preserve"> tiene que tener un estilo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>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 Debe ser amigable con el usuario.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>Dividir los tipos de usuario en: usuarios, Docentes y Administrador</w:t>
      </w:r>
    </w:p>
    <w:p w:rsidR="009F19A4" w:rsidRDefault="009F19A4" w:rsidP="009F19A4">
      <w:pPr>
        <w:pStyle w:val="Prrafodelista"/>
        <w:numPr>
          <w:ilvl w:val="0"/>
          <w:numId w:val="7"/>
        </w:numPr>
        <w:rPr>
          <w:lang w:val="es-ES"/>
        </w:rPr>
      </w:pPr>
      <w:r>
        <w:rPr>
          <w:lang w:val="es-ES"/>
        </w:rPr>
        <w:t xml:space="preserve">Debe tener un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diferente para cada tipo de usuario.</w:t>
      </w:r>
    </w:p>
    <w:p w:rsidR="009F19A4" w:rsidRDefault="007A7498" w:rsidP="007A7498">
      <w:pPr>
        <w:pStyle w:val="Ttulo3"/>
        <w:rPr>
          <w:lang w:val="es-ES"/>
        </w:rPr>
      </w:pPr>
      <w:bookmarkStart w:id="12" w:name="_Toc529819109"/>
      <w:r>
        <w:rPr>
          <w:lang w:val="es-ES"/>
        </w:rPr>
        <w:t>Requerimientos no funcionales. –</w:t>
      </w:r>
      <w:bookmarkEnd w:id="12"/>
    </w:p>
    <w:p w:rsidR="007A7498" w:rsidRDefault="007A7498" w:rsidP="007A7498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>Debe correr en cualquier navegador web</w:t>
      </w:r>
    </w:p>
    <w:p w:rsidR="00155F97" w:rsidRDefault="007A7498" w:rsidP="007A7498">
      <w:pPr>
        <w:pStyle w:val="Prrafodelista"/>
        <w:numPr>
          <w:ilvl w:val="0"/>
          <w:numId w:val="8"/>
        </w:numPr>
        <w:rPr>
          <w:lang w:val="es-ES"/>
        </w:rPr>
      </w:pPr>
      <w:r>
        <w:rPr>
          <w:lang w:val="es-ES"/>
        </w:rPr>
        <w:t xml:space="preserve">No debe ser necesaria la instalación de un </w:t>
      </w:r>
      <w:proofErr w:type="spellStart"/>
      <w:r>
        <w:rPr>
          <w:lang w:val="es-ES"/>
        </w:rPr>
        <w:t>plug</w:t>
      </w:r>
      <w:proofErr w:type="spellEnd"/>
      <w:r>
        <w:rPr>
          <w:lang w:val="es-ES"/>
        </w:rPr>
        <w:t xml:space="preserve"> in para ver el </w:t>
      </w:r>
      <w:proofErr w:type="spellStart"/>
      <w:r>
        <w:rPr>
          <w:lang w:val="es-ES"/>
        </w:rPr>
        <w:t>contenid</w:t>
      </w:r>
      <w:proofErr w:type="spellEnd"/>
    </w:p>
    <w:p w:rsidR="002F5308" w:rsidRDefault="00155F97" w:rsidP="00FB0421">
      <w:pPr>
        <w:pStyle w:val="Ttulo1"/>
        <w:rPr>
          <w:lang w:val="es-ES"/>
        </w:rPr>
      </w:pPr>
      <w:bookmarkStart w:id="13" w:name="_Toc529819110"/>
      <w:r>
        <w:rPr>
          <w:lang w:val="es-ES"/>
        </w:rPr>
        <w:lastRenderedPageBreak/>
        <w:t>Diagramas</w:t>
      </w:r>
      <w:bookmarkEnd w:id="13"/>
    </w:p>
    <w:p w:rsidR="0038780A" w:rsidRDefault="00FB0421" w:rsidP="00FB0421">
      <w:pPr>
        <w:pStyle w:val="Ttulo2"/>
        <w:rPr>
          <w:lang w:val="es-ES"/>
        </w:rPr>
      </w:pPr>
      <w:bookmarkStart w:id="14" w:name="_Toc529819111"/>
      <w:r>
        <w:rPr>
          <w:lang w:val="es-ES"/>
        </w:rPr>
        <w:t>Modelamiento de datos y procesos</w:t>
      </w:r>
      <w:bookmarkEnd w:id="14"/>
    </w:p>
    <w:p w:rsidR="00FB0421" w:rsidRDefault="00FB0421" w:rsidP="00FB0421">
      <w:pPr>
        <w:pStyle w:val="Ttulo3"/>
        <w:rPr>
          <w:lang w:val="es-ES"/>
        </w:rPr>
      </w:pPr>
      <w:bookmarkStart w:id="15" w:name="_Toc529819112"/>
      <w:r>
        <w:rPr>
          <w:lang w:val="es-ES"/>
        </w:rPr>
        <w:t xml:space="preserve">Diagrama de </w:t>
      </w:r>
      <w:r w:rsidR="00132001">
        <w:rPr>
          <w:lang w:val="es-ES"/>
        </w:rPr>
        <w:t>descomposición funcional</w:t>
      </w:r>
      <w:bookmarkEnd w:id="15"/>
    </w:p>
    <w:p w:rsidR="00FB0421" w:rsidRDefault="00087159" w:rsidP="00FB0421">
      <w:pPr>
        <w:rPr>
          <w:lang w:val="es-ES"/>
        </w:rPr>
      </w:pPr>
      <w:r>
        <w:rPr>
          <w:noProof/>
        </w:rPr>
        <w:drawing>
          <wp:inline distT="0" distB="0" distL="0" distR="0" wp14:anchorId="69E57633" wp14:editId="59E188E8">
            <wp:extent cx="6448425" cy="6267450"/>
            <wp:effectExtent l="0" t="0" r="9525" b="0"/>
            <wp:docPr id="453" name="Imagen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1" w:rsidRDefault="00FB0421" w:rsidP="00FB0421">
      <w:pPr>
        <w:rPr>
          <w:lang w:val="es-ES"/>
        </w:rPr>
      </w:pPr>
    </w:p>
    <w:p w:rsidR="00FB0421" w:rsidRDefault="00FB0421" w:rsidP="00FB0421">
      <w:pPr>
        <w:rPr>
          <w:lang w:val="es-ES"/>
        </w:rPr>
      </w:pPr>
    </w:p>
    <w:p w:rsidR="00D51A6A" w:rsidRDefault="00D51A6A" w:rsidP="00FB0421">
      <w:pPr>
        <w:rPr>
          <w:lang w:val="es-ES"/>
        </w:rPr>
      </w:pPr>
    </w:p>
    <w:p w:rsidR="009B4531" w:rsidRDefault="009B4531" w:rsidP="009B4531">
      <w:pPr>
        <w:pStyle w:val="Ttulo3"/>
        <w:rPr>
          <w:lang w:val="es-ES"/>
        </w:rPr>
      </w:pPr>
      <w:bookmarkStart w:id="16" w:name="_Toc529819113"/>
      <w:r>
        <w:rPr>
          <w:lang w:val="es-ES"/>
        </w:rPr>
        <w:t>Diagrama de contexto</w:t>
      </w:r>
      <w:bookmarkEnd w:id="16"/>
    </w:p>
    <w:p w:rsidR="009B4531" w:rsidRDefault="009B4531" w:rsidP="009B4531">
      <w:pPr>
        <w:rPr>
          <w:lang w:val="es-ES"/>
        </w:rPr>
      </w:pPr>
    </w:p>
    <w:p w:rsidR="009B4531" w:rsidRPr="009B4531" w:rsidRDefault="00865D91" w:rsidP="009B4531">
      <w:pPr>
        <w:rPr>
          <w:lang w:val="es-ES"/>
        </w:rPr>
      </w:pPr>
      <w:r>
        <w:rPr>
          <w:noProof/>
        </w:rPr>
        <w:drawing>
          <wp:inline distT="0" distB="0" distL="0" distR="0" wp14:anchorId="33BAE03A" wp14:editId="325CD7C5">
            <wp:extent cx="6467475" cy="5457825"/>
            <wp:effectExtent l="0" t="0" r="9525" b="9525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21" w:rsidRDefault="00FB0421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FB0421">
      <w:pPr>
        <w:rPr>
          <w:lang w:val="es-ES"/>
        </w:rPr>
      </w:pPr>
    </w:p>
    <w:p w:rsidR="00776398" w:rsidRDefault="00776398" w:rsidP="00776398">
      <w:pPr>
        <w:pStyle w:val="Ttulo3"/>
        <w:rPr>
          <w:lang w:val="es-ES"/>
        </w:rPr>
      </w:pPr>
      <w:bookmarkStart w:id="17" w:name="_Toc529819114"/>
      <w:r>
        <w:rPr>
          <w:lang w:val="es-ES"/>
        </w:rPr>
        <w:t>DFD Diagrama 0</w:t>
      </w:r>
      <w:bookmarkEnd w:id="17"/>
    </w:p>
    <w:p w:rsidR="00776398" w:rsidRDefault="00776398" w:rsidP="00776398">
      <w:pPr>
        <w:rPr>
          <w:lang w:val="es-ES"/>
        </w:rPr>
      </w:pPr>
    </w:p>
    <w:p w:rsidR="002C5825" w:rsidRDefault="00F16B44" w:rsidP="002C5825">
      <w:pPr>
        <w:rPr>
          <w:lang w:val="es-ES"/>
        </w:rPr>
      </w:pPr>
      <w:r>
        <w:rPr>
          <w:noProof/>
        </w:rPr>
        <w:drawing>
          <wp:inline distT="0" distB="0" distL="0" distR="0" wp14:anchorId="3A2B274B" wp14:editId="59A12860">
            <wp:extent cx="6619875" cy="5934075"/>
            <wp:effectExtent l="0" t="0" r="9525" b="9525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825" w:rsidRPr="002C5825" w:rsidRDefault="002C5825" w:rsidP="002C5825">
      <w:pPr>
        <w:rPr>
          <w:lang w:val="es-ES"/>
        </w:rPr>
      </w:pPr>
    </w:p>
    <w:p w:rsidR="00FB0421" w:rsidRPr="00FB0421" w:rsidRDefault="00FB0421" w:rsidP="00FB0421">
      <w:pPr>
        <w:rPr>
          <w:lang w:val="es-ES"/>
        </w:rPr>
      </w:pPr>
    </w:p>
    <w:p w:rsidR="002C5825" w:rsidRPr="002C5825" w:rsidRDefault="002C5825" w:rsidP="002C5825">
      <w:pPr>
        <w:rPr>
          <w:lang w:val="es-ES"/>
        </w:rPr>
      </w:pPr>
    </w:p>
    <w:p w:rsidR="00FB0421" w:rsidRDefault="00FB0421" w:rsidP="002F5308">
      <w:pPr>
        <w:rPr>
          <w:lang w:val="es-ES"/>
        </w:rPr>
      </w:pPr>
    </w:p>
    <w:p w:rsidR="00FB0421" w:rsidRDefault="00C05469" w:rsidP="0072416A">
      <w:pPr>
        <w:pStyle w:val="Ttulo3"/>
        <w:rPr>
          <w:lang w:val="es-ES"/>
        </w:rPr>
      </w:pPr>
      <w:r>
        <w:rPr>
          <w:lang w:val="es-ES"/>
        </w:rPr>
        <w:lastRenderedPageBreak/>
        <w:t>DFD Diagrama 1</w:t>
      </w:r>
      <w:r w:rsidRPr="00C05469">
        <w:rPr>
          <w:lang w:val="es-ES"/>
        </w:rPr>
        <w:t>(Gestión de u</w:t>
      </w:r>
      <w:r>
        <w:rPr>
          <w:lang w:val="es-ES"/>
        </w:rPr>
        <w:t>suarios)</w:t>
      </w:r>
    </w:p>
    <w:p w:rsidR="005E0BA4" w:rsidRDefault="005E0BA4" w:rsidP="002F5308">
      <w:pPr>
        <w:rPr>
          <w:lang w:val="es-ES"/>
        </w:rPr>
      </w:pPr>
    </w:p>
    <w:p w:rsidR="00231E91" w:rsidRDefault="00231E91" w:rsidP="002F5308">
      <w:pPr>
        <w:rPr>
          <w:lang w:val="es-ES"/>
        </w:rPr>
      </w:pPr>
      <w:r>
        <w:rPr>
          <w:noProof/>
        </w:rPr>
        <w:drawing>
          <wp:inline distT="0" distB="0" distL="0" distR="0" wp14:anchorId="48534E03" wp14:editId="25D1EFC9">
            <wp:extent cx="6400800" cy="4448175"/>
            <wp:effectExtent l="0" t="0" r="0" b="9525"/>
            <wp:docPr id="450" name="Imagen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A4" w:rsidRDefault="005E0BA4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50669C" w:rsidP="002F5308">
      <w:pPr>
        <w:rPr>
          <w:lang w:val="es-ES"/>
        </w:rPr>
      </w:pPr>
    </w:p>
    <w:p w:rsidR="0050669C" w:rsidRDefault="0023406F" w:rsidP="0023406F">
      <w:pPr>
        <w:pStyle w:val="Ttulo3"/>
        <w:rPr>
          <w:lang w:val="es-ES"/>
        </w:rPr>
      </w:pPr>
      <w:r>
        <w:rPr>
          <w:lang w:val="es-ES"/>
        </w:rPr>
        <w:lastRenderedPageBreak/>
        <w:t>DFD Diagrama 2 (Gestión de contenidos)</w:t>
      </w:r>
    </w:p>
    <w:p w:rsidR="0023406F" w:rsidRDefault="0023406F" w:rsidP="0023406F">
      <w:pPr>
        <w:rPr>
          <w:lang w:val="es-ES"/>
        </w:rPr>
      </w:pPr>
    </w:p>
    <w:p w:rsidR="0023406F" w:rsidRPr="0023406F" w:rsidRDefault="0023406F" w:rsidP="0023406F">
      <w:pPr>
        <w:rPr>
          <w:lang w:val="es-ES"/>
        </w:rPr>
      </w:pPr>
      <w:r>
        <w:rPr>
          <w:noProof/>
        </w:rPr>
        <w:drawing>
          <wp:inline distT="0" distB="0" distL="0" distR="0" wp14:anchorId="1FA2C07F" wp14:editId="6DCD1B7A">
            <wp:extent cx="6115050" cy="5105400"/>
            <wp:effectExtent l="0" t="0" r="0" b="0"/>
            <wp:docPr id="451" name="Imagen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A4" w:rsidRDefault="005E0BA4" w:rsidP="002F5308">
      <w:pPr>
        <w:rPr>
          <w:lang w:val="es-ES"/>
        </w:rPr>
      </w:pPr>
    </w:p>
    <w:p w:rsidR="005E0BA4" w:rsidRDefault="005E0BA4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D11A28" w:rsidP="002F5308">
      <w:pPr>
        <w:rPr>
          <w:lang w:val="es-ES"/>
        </w:rPr>
      </w:pPr>
    </w:p>
    <w:p w:rsidR="00D11A28" w:rsidRDefault="00087159" w:rsidP="00D11A28">
      <w:pPr>
        <w:pStyle w:val="Ttulo3"/>
        <w:rPr>
          <w:lang w:val="es-ES"/>
        </w:rPr>
      </w:pPr>
      <w:r>
        <w:rPr>
          <w:lang w:val="es-ES"/>
        </w:rPr>
        <w:lastRenderedPageBreak/>
        <w:t>DFD Diagrama 3 (Gestión de pagos)</w:t>
      </w:r>
    </w:p>
    <w:p w:rsidR="005E0BA4" w:rsidRDefault="005E0BA4" w:rsidP="002F5308">
      <w:pPr>
        <w:rPr>
          <w:lang w:val="es-ES"/>
        </w:rPr>
      </w:pPr>
    </w:p>
    <w:p w:rsidR="00087159" w:rsidRDefault="00094281" w:rsidP="002F5308">
      <w:pPr>
        <w:rPr>
          <w:lang w:val="es-ES"/>
        </w:rPr>
      </w:pPr>
      <w:r>
        <w:rPr>
          <w:noProof/>
        </w:rPr>
        <w:drawing>
          <wp:inline distT="0" distB="0" distL="0" distR="0" wp14:anchorId="74906912" wp14:editId="7F1B5FC2">
            <wp:extent cx="5724525" cy="4495800"/>
            <wp:effectExtent l="0" t="0" r="9525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8" w:name="_GoBack"/>
      <w:bookmarkEnd w:id="18"/>
    </w:p>
    <w:p w:rsidR="005E0BA4" w:rsidRDefault="005E0BA4" w:rsidP="002F5308">
      <w:pPr>
        <w:rPr>
          <w:lang w:val="es-ES"/>
        </w:rPr>
      </w:pPr>
    </w:p>
    <w:p w:rsidR="002C5825" w:rsidRDefault="00F04B56" w:rsidP="00F04B56">
      <w:pPr>
        <w:pStyle w:val="Ttulo2"/>
        <w:rPr>
          <w:lang w:val="es-ES"/>
        </w:rPr>
      </w:pPr>
      <w:bookmarkStart w:id="19" w:name="_Toc529819116"/>
      <w:r>
        <w:rPr>
          <w:lang w:val="es-ES"/>
        </w:rPr>
        <w:lastRenderedPageBreak/>
        <w:t>Modelado de objetos</w:t>
      </w:r>
      <w:bookmarkEnd w:id="19"/>
    </w:p>
    <w:p w:rsidR="00F04B56" w:rsidRDefault="00F04B56" w:rsidP="00F04B56">
      <w:pPr>
        <w:pStyle w:val="Ttulo3"/>
        <w:rPr>
          <w:lang w:val="es-ES"/>
        </w:rPr>
      </w:pPr>
      <w:bookmarkStart w:id="20" w:name="_Toc529819117"/>
      <w:r>
        <w:rPr>
          <w:noProof/>
        </w:rPr>
        <w:drawing>
          <wp:anchor distT="0" distB="0" distL="114300" distR="114300" simplePos="0" relativeHeight="251684864" behindDoc="0" locked="0" layoutInCell="1" allowOverlap="1" wp14:anchorId="09F72F42" wp14:editId="6ADC9CF7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7010400" cy="7372350"/>
            <wp:effectExtent l="0" t="0" r="0" b="0"/>
            <wp:wrapThrough wrapText="bothSides">
              <wp:wrapPolygon edited="0">
                <wp:start x="0" y="0"/>
                <wp:lineTo x="0" y="21544"/>
                <wp:lineTo x="21541" y="21544"/>
                <wp:lineTo x="21541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>Diagrama de casos de uso</w:t>
      </w:r>
      <w:bookmarkEnd w:id="20"/>
      <w:r w:rsidR="00997892">
        <w:rPr>
          <w:lang w:val="es-ES"/>
        </w:rPr>
        <w:t xml:space="preserve"> primario</w:t>
      </w:r>
    </w:p>
    <w:p w:rsidR="00F04B56" w:rsidRDefault="00F04B56" w:rsidP="00F04B56">
      <w:pPr>
        <w:rPr>
          <w:lang w:val="es-ES"/>
        </w:rPr>
      </w:pPr>
    </w:p>
    <w:p w:rsidR="00F04B56" w:rsidRPr="00F04B56" w:rsidRDefault="00F04B56" w:rsidP="00F04B56">
      <w:pPr>
        <w:pStyle w:val="Ttulo3"/>
        <w:rPr>
          <w:lang w:val="es-ES"/>
        </w:rPr>
      </w:pPr>
      <w:bookmarkStart w:id="21" w:name="_Toc529819118"/>
      <w:r>
        <w:rPr>
          <w:lang w:val="es-ES"/>
        </w:rPr>
        <w:lastRenderedPageBreak/>
        <w:t>Descripción de casos de uso</w:t>
      </w:r>
      <w:bookmarkEnd w:id="21"/>
    </w:p>
    <w:tbl>
      <w:tblPr>
        <w:tblStyle w:val="Tablafinanciera"/>
        <w:tblW w:w="10480" w:type="dxa"/>
        <w:tblLook w:val="04A0" w:firstRow="1" w:lastRow="0" w:firstColumn="1" w:lastColumn="0" w:noHBand="0" w:noVBand="1"/>
      </w:tblPr>
      <w:tblGrid>
        <w:gridCol w:w="4202"/>
        <w:gridCol w:w="6278"/>
      </w:tblGrid>
      <w:tr w:rsidR="0038780A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38780A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CREAR CURSO</w:t>
            </w:r>
          </w:p>
        </w:tc>
        <w:tc>
          <w:tcPr>
            <w:tcW w:w="6278" w:type="dxa"/>
          </w:tcPr>
          <w:p w:rsidR="0038780A" w:rsidRPr="00EA0DF4" w:rsidRDefault="0038780A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38780A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278" w:type="dxa"/>
          </w:tcPr>
          <w:p w:rsidR="0038780A" w:rsidRPr="00EA0DF4" w:rsidRDefault="0038780A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Crear curso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Actor:</w:t>
            </w:r>
            <w:r w:rsidR="0038780A" w:rsidRPr="00EA0DF4">
              <w:rPr>
                <w:lang w:val="es-ES"/>
              </w:rPr>
              <w:t xml:space="preserve">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Profesor/Administrador</w:t>
            </w:r>
          </w:p>
        </w:tc>
      </w:tr>
      <w:tr w:rsidR="0038780A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38780A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Pasos:</w:t>
            </w:r>
            <w:r w:rsidR="0038780A" w:rsidRPr="00EA0DF4">
              <w:rPr>
                <w:lang w:val="es-ES"/>
              </w:rPr>
              <w:t xml:space="preserve">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Crear un nuevo curso desde el formulario de creación.</w:t>
            </w:r>
          </w:p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Enviar revisión del curso.</w:t>
            </w:r>
          </w:p>
        </w:tc>
      </w:tr>
      <w:tr w:rsidR="0038780A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administrador rechaza el curso.</w:t>
            </w:r>
          </w:p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El profesor es notificado por el administrador por el rechazo.</w:t>
            </w:r>
          </w:p>
        </w:tc>
      </w:tr>
      <w:tr w:rsidR="0038780A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profesor requiere crear un curso</w:t>
            </w:r>
          </w:p>
        </w:tc>
      </w:tr>
      <w:tr w:rsidR="0038780A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El profesor publica el curso y es capaz de editarlo o eliminarlo.</w:t>
            </w:r>
          </w:p>
        </w:tc>
      </w:tr>
      <w:tr w:rsidR="0038780A" w:rsidTr="0024588B">
        <w:trPr>
          <w:trHeight w:val="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38780A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278" w:type="dxa"/>
          </w:tcPr>
          <w:p w:rsidR="0038780A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480" w:type="dxa"/>
        <w:tblLook w:val="04A0" w:firstRow="1" w:lastRow="0" w:firstColumn="1" w:lastColumn="0" w:noHBand="0" w:noVBand="1"/>
      </w:tblPr>
      <w:tblGrid>
        <w:gridCol w:w="4202"/>
        <w:gridCol w:w="6278"/>
      </w:tblGrid>
      <w:tr w:rsidR="00EA0DF4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>
              <w:rPr>
                <w:lang w:val="es-ES"/>
              </w:rPr>
              <w:t>REGISTRARSE Y/O INICIAR SESION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EA0DF4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Registrarse y/o iniciar sesión</w:t>
            </w:r>
          </w:p>
        </w:tc>
      </w:tr>
      <w:tr w:rsidR="00EA0DF4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Usuario (profesor o estudiante o administrador) /sistema</w:t>
            </w:r>
          </w:p>
        </w:tc>
      </w:tr>
      <w:tr w:rsidR="00EA0DF4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para </w:t>
            </w:r>
            <w:r>
              <w:rPr>
                <w:sz w:val="24"/>
                <w:szCs w:val="24"/>
                <w:lang w:val="es-ES"/>
              </w:rPr>
              <w:t>iniciar sesión.</w:t>
            </w:r>
          </w:p>
        </w:tc>
      </w:tr>
      <w:tr w:rsidR="00EA0DF4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Pulsar </w:t>
            </w:r>
            <w:r w:rsidR="006B6B4E">
              <w:rPr>
                <w:lang w:val="es-ES"/>
              </w:rPr>
              <w:t>el</w:t>
            </w:r>
            <w:r>
              <w:rPr>
                <w:lang w:val="es-ES"/>
              </w:rPr>
              <w:t xml:space="preserve"> botón </w:t>
            </w:r>
            <w:r w:rsidR="006B6B4E">
              <w:rPr>
                <w:lang w:val="es-ES"/>
              </w:rPr>
              <w:t>Iniciar sesión o en el botón Registrarse.</w:t>
            </w:r>
          </w:p>
          <w:p w:rsid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Llenar el formulario.</w:t>
            </w:r>
          </w:p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botón “</w:t>
            </w:r>
            <w:proofErr w:type="spellStart"/>
            <w:r>
              <w:rPr>
                <w:sz w:val="24"/>
                <w:szCs w:val="24"/>
                <w:lang w:val="es-ES"/>
              </w:rPr>
              <w:t>Login</w:t>
            </w:r>
            <w:proofErr w:type="spellEnd"/>
            <w:r>
              <w:rPr>
                <w:sz w:val="24"/>
                <w:szCs w:val="24"/>
                <w:lang w:val="es-ES"/>
              </w:rPr>
              <w:t>” o “</w:t>
            </w:r>
            <w:proofErr w:type="spellStart"/>
            <w:r>
              <w:rPr>
                <w:sz w:val="24"/>
                <w:szCs w:val="24"/>
                <w:lang w:val="es-ES"/>
              </w:rPr>
              <w:t>Register</w:t>
            </w:r>
            <w:proofErr w:type="spellEnd"/>
            <w:r>
              <w:rPr>
                <w:sz w:val="24"/>
                <w:szCs w:val="24"/>
                <w:lang w:val="es-ES"/>
              </w:rPr>
              <w:t>”</w:t>
            </w:r>
          </w:p>
        </w:tc>
      </w:tr>
      <w:tr w:rsidR="00EA0DF4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278" w:type="dxa"/>
          </w:tcPr>
          <w:p w:rsid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introdujo un mail incorrecto o uno ya existente.</w:t>
            </w:r>
          </w:p>
          <w:p w:rsidR="006B6B4E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notifica el problema y le pide que reingrese datos.</w:t>
            </w:r>
          </w:p>
          <w:p w:rsidR="006B6B4E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puso una contraseña</w:t>
            </w:r>
            <w:r>
              <w:rPr>
                <w:sz w:val="24"/>
                <w:szCs w:val="24"/>
                <w:lang w:val="es-BO"/>
              </w:rPr>
              <w:t xml:space="preserve"> insegura</w:t>
            </w:r>
            <w:r w:rsidRPr="006B6B4E">
              <w:rPr>
                <w:sz w:val="24"/>
                <w:szCs w:val="24"/>
                <w:lang w:val="es-ES"/>
              </w:rPr>
              <w:t>.</w:t>
            </w:r>
          </w:p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El sistema le informa de que debe de contener la </w:t>
            </w:r>
            <w:proofErr w:type="spellStart"/>
            <w:r>
              <w:rPr>
                <w:sz w:val="24"/>
                <w:szCs w:val="24"/>
                <w:lang w:val="es-ES"/>
              </w:rPr>
              <w:t>contrase</w:t>
            </w:r>
            <w:r>
              <w:rPr>
                <w:sz w:val="24"/>
                <w:szCs w:val="24"/>
                <w:lang w:val="es-BO"/>
              </w:rPr>
              <w:t>ña</w:t>
            </w:r>
            <w:proofErr w:type="spellEnd"/>
            <w:r>
              <w:rPr>
                <w:sz w:val="24"/>
                <w:szCs w:val="24"/>
                <w:lang w:val="es-BO"/>
              </w:rPr>
              <w:t>.</w:t>
            </w:r>
          </w:p>
        </w:tc>
      </w:tr>
      <w:tr w:rsidR="00EA0DF4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278" w:type="dxa"/>
          </w:tcPr>
          <w:p w:rsidR="00EA0DF4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usuario requiere entrar a la pagina</w:t>
            </w:r>
          </w:p>
        </w:tc>
      </w:tr>
      <w:tr w:rsidR="00EA0DF4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278" w:type="dxa"/>
          </w:tcPr>
          <w:p w:rsidR="00EA0DF4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Sera capaz de navegar por el sitio según su rol de usuario.</w:t>
            </w:r>
          </w:p>
        </w:tc>
      </w:tr>
      <w:tr w:rsidR="00EA0DF4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EA0DF4" w:rsidRPr="00EA0DF4" w:rsidRDefault="00EA0DF4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278" w:type="dxa"/>
          </w:tcPr>
          <w:p w:rsidR="00EA0DF4" w:rsidRPr="00EA0DF4" w:rsidRDefault="00EA0DF4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DD19D5" w:rsidRDefault="00A63056" w:rsidP="00B937A5">
      <w:pPr>
        <w:rPr>
          <w:lang w:val="es-ES"/>
        </w:rPr>
      </w:pPr>
      <w:r>
        <w:rPr>
          <w:lang w:val="es-ES"/>
        </w:rPr>
        <w:t>ENTERPRICE</w:t>
      </w:r>
      <w:r w:rsidR="002A70D8">
        <w:rPr>
          <w:lang w:val="es-ES"/>
        </w:rPr>
        <w:t xml:space="preserve"> </w:t>
      </w:r>
      <w:r>
        <w:rPr>
          <w:lang w:val="es-ES"/>
        </w:rPr>
        <w:t>ARQUITECT</w:t>
      </w:r>
    </w:p>
    <w:p w:rsidR="00DD19D5" w:rsidRDefault="00DD19D5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tbl>
      <w:tblPr>
        <w:tblStyle w:val="Tablafinanciera"/>
        <w:tblW w:w="0" w:type="auto"/>
        <w:tblLook w:val="04A0" w:firstRow="1" w:lastRow="0" w:firstColumn="1" w:lastColumn="0" w:noHBand="0" w:noVBand="1"/>
      </w:tblPr>
      <w:tblGrid>
        <w:gridCol w:w="4202"/>
        <w:gridCol w:w="6136"/>
      </w:tblGrid>
      <w:tr w:rsidR="006B6B4E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6B6B4E">
              <w:rPr>
                <w:sz w:val="28"/>
                <w:lang w:val="es-ES"/>
              </w:rPr>
              <w:lastRenderedPageBreak/>
              <w:t xml:space="preserve">Adquirir </w:t>
            </w:r>
            <w:r w:rsidR="007C0C01" w:rsidRPr="006B6B4E">
              <w:rPr>
                <w:sz w:val="28"/>
                <w:lang w:val="es-ES"/>
              </w:rPr>
              <w:t>suscripción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6B6B4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Adquirir suscripción</w:t>
            </w:r>
          </w:p>
        </w:tc>
      </w:tr>
      <w:tr w:rsidR="006B6B4E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usuario/sistema de pagos</w:t>
            </w:r>
          </w:p>
        </w:tc>
      </w:tr>
      <w:tr w:rsidR="006B6B4E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6136" w:type="dxa"/>
          </w:tcPr>
          <w:p w:rsidR="006B6B4E" w:rsidRPr="00EA0DF4" w:rsidRDefault="006B6B4E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 xml:space="preserve">Pasos para adquirir una </w:t>
            </w:r>
            <w:r w:rsidR="007C0C01">
              <w:rPr>
                <w:sz w:val="24"/>
                <w:szCs w:val="24"/>
                <w:lang w:val="es-ES"/>
              </w:rPr>
              <w:t>suscripción</w:t>
            </w:r>
          </w:p>
        </w:tc>
      </w:tr>
      <w:tr w:rsidR="006B6B4E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6136" w:type="dxa"/>
          </w:tcPr>
          <w:p w:rsidR="006B6B4E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al curso de interés y pulsar en el botón suscribirme.</w:t>
            </w:r>
          </w:p>
          <w:p w:rsidR="007C0C01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Seleccionar uno de los 4 planes.</w:t>
            </w:r>
          </w:p>
        </w:tc>
      </w:tr>
      <w:tr w:rsidR="006B6B4E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6136" w:type="dxa"/>
          </w:tcPr>
          <w:p w:rsidR="006B6B4E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introdujo una tarjeta no valida o información incorrecta.</w:t>
            </w:r>
          </w:p>
          <w:p w:rsidR="007C0C01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muestra un mensaje de error.</w:t>
            </w:r>
          </w:p>
        </w:tc>
      </w:tr>
      <w:tr w:rsidR="006B6B4E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6136" w:type="dxa"/>
          </w:tcPr>
          <w:p w:rsidR="006B6B4E" w:rsidRPr="007C0C01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Estar registrado en el sistema</w:t>
            </w:r>
            <w:r w:rsidRPr="007C0C01">
              <w:rPr>
                <w:lang w:val="es-ES"/>
              </w:rPr>
              <w:t xml:space="preserve"> (</w:t>
            </w:r>
            <w:r>
              <w:rPr>
                <w:lang w:val="es-ES"/>
              </w:rPr>
              <w:t>ser estudiante)</w:t>
            </w:r>
          </w:p>
        </w:tc>
      </w:tr>
      <w:tr w:rsidR="006B6B4E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6136" w:type="dxa"/>
          </w:tcPr>
          <w:p w:rsidR="006B6B4E" w:rsidRPr="00EA0DF4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será capaz de inscribirse a un curso o solicitar convertirse en profesor.</w:t>
            </w:r>
          </w:p>
        </w:tc>
      </w:tr>
      <w:tr w:rsidR="006B6B4E" w:rsidRPr="00041C60" w:rsidTr="002458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02" w:type="dxa"/>
          </w:tcPr>
          <w:p w:rsidR="006B6B4E" w:rsidRPr="00EA0DF4" w:rsidRDefault="006B6B4E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6136" w:type="dxa"/>
          </w:tcPr>
          <w:p w:rsidR="006B6B4E" w:rsidRPr="00EA0DF4" w:rsidRDefault="007C0C01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Estar </w:t>
            </w:r>
            <w:proofErr w:type="spellStart"/>
            <w:r>
              <w:rPr>
                <w:lang w:val="es-ES"/>
              </w:rPr>
              <w:t>logueado</w:t>
            </w:r>
            <w:proofErr w:type="spellEnd"/>
            <w:r>
              <w:rPr>
                <w:lang w:val="es-ES"/>
              </w:rPr>
              <w:t xml:space="preserve"> en el sistema.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DE1FC0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3340C0" w:rsidP="00B937A5">
            <w:pPr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  <w:tc>
          <w:tcPr>
            <w:tcW w:w="5956" w:type="dxa"/>
          </w:tcPr>
          <w:p w:rsidR="00DE1FC0" w:rsidRPr="00EA0DF4" w:rsidRDefault="00DE1FC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DE1FC0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DE1FC0" w:rsidRPr="003340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</w:tr>
      <w:tr w:rsidR="00DE1FC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="00DE1FC0" w:rsidRPr="00EA0DF4">
              <w:rPr>
                <w:lang w:val="es-ES"/>
              </w:rPr>
              <w:t>/Administrador</w:t>
            </w:r>
          </w:p>
        </w:tc>
      </w:tr>
      <w:tr w:rsidR="00DE1FC0" w:rsidRPr="00041C60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DE1FC0" w:rsidRPr="00EA0DF4" w:rsidRDefault="00DE1FC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DE1FC0" w:rsidRPr="00041C60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DE1F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7169F6" w:rsidRPr="007169F6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el botón convertirme en profesor</w:t>
            </w:r>
          </w:p>
        </w:tc>
      </w:tr>
      <w:tr w:rsidR="00DE1FC0" w:rsidRPr="00041C60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DE1FC0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administrador rechazo la solicitud.</w:t>
            </w:r>
          </w:p>
          <w:p w:rsidR="007169F6" w:rsidRPr="007169F6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le informa al usuario del rechazo.</w:t>
            </w:r>
          </w:p>
        </w:tc>
      </w:tr>
      <w:tr w:rsidR="00DE1FC0" w:rsidRPr="00041C6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DE1FC0" w:rsidRPr="00041C60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 convierte en profesor a la vez que sigue siendo estudiante de la plataforma</w:t>
            </w:r>
          </w:p>
        </w:tc>
      </w:tr>
      <w:tr w:rsidR="00DE1FC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DE1FC0" w:rsidRPr="00EA0DF4" w:rsidRDefault="00DE1FC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DE1FC0" w:rsidRPr="00EA0DF4" w:rsidRDefault="007169F6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ADMINISTRAR SUS SUSCRIPCIONES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Administrar sus suscripciones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Pr="00EA0DF4">
              <w:rPr>
                <w:lang w:val="es-ES"/>
              </w:rPr>
              <w:t>/</w:t>
            </w:r>
            <w:r>
              <w:rPr>
                <w:lang w:val="es-ES"/>
              </w:rPr>
              <w:t>Sistema</w:t>
            </w:r>
          </w:p>
        </w:tc>
      </w:tr>
      <w:tr w:rsidR="0024588B" w:rsidRPr="0024588B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</w:t>
            </w:r>
            <w:r>
              <w:rPr>
                <w:sz w:val="24"/>
                <w:szCs w:val="24"/>
                <w:lang w:val="es-ES"/>
              </w:rPr>
              <w:t xml:space="preserve"> para administrar suscripciones</w:t>
            </w:r>
          </w:p>
        </w:tc>
      </w:tr>
      <w:tr w:rsidR="0024588B" w:rsidRPr="00041C60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mis suscripciones</w:t>
            </w:r>
          </w:p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cancelar en caso de querer cancelar la suscripción.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reanudar en caso de querer reanudar una suscripción.</w:t>
            </w:r>
          </w:p>
        </w:tc>
      </w:tr>
      <w:tr w:rsidR="0024588B" w:rsidRPr="00041C60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Hubo un error en el proceso de cancelación.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recibe un mensaje de error.</w:t>
            </w:r>
          </w:p>
        </w:tc>
      </w:tr>
      <w:tr w:rsidR="0024588B" w:rsidRPr="00041C6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24588B" w:rsidRPr="00041C60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cancelo o reanudo una suscripción.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Convertirse en profesor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</w:t>
            </w:r>
            <w:r w:rsidRPr="00EA0DF4">
              <w:rPr>
                <w:lang w:val="es-ES"/>
              </w:rPr>
              <w:t>/Administrador</w:t>
            </w:r>
          </w:p>
        </w:tc>
      </w:tr>
      <w:tr w:rsidR="0024588B" w:rsidRPr="00041C60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 poder crear un curso</w:t>
            </w:r>
          </w:p>
        </w:tc>
      </w:tr>
      <w:tr w:rsidR="0024588B" w:rsidRPr="00041C60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24588B" w:rsidRPr="007169F6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el botón convertirme en profesor</w:t>
            </w:r>
          </w:p>
        </w:tc>
      </w:tr>
      <w:tr w:rsidR="0024588B" w:rsidRPr="00041C60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administrador rechazo la solicitud.</w:t>
            </w:r>
          </w:p>
          <w:p w:rsidR="0024588B" w:rsidRPr="007169F6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Se le informa al usuario del rechazo.</w:t>
            </w:r>
          </w:p>
        </w:tc>
      </w:tr>
      <w:tr w:rsidR="0024588B" w:rsidRPr="00041C6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24588B" w:rsidRPr="00041C60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se convierte en profesor a la vez que sigue siendo estudiante de la plataforma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p w:rsidR="00FB0421" w:rsidRDefault="00FB0421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24588B" w:rsidTr="002458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ACCEDER A UN CURSO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24588B" w:rsidTr="0024588B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24588B" w:rsidRPr="003340C0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Acceder a un curso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Estudiante/Sistema</w:t>
            </w:r>
          </w:p>
        </w:tc>
      </w:tr>
      <w:tr w:rsidR="0024588B" w:rsidRPr="00041C60" w:rsidTr="0024588B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>Pasos para</w:t>
            </w:r>
            <w:r>
              <w:rPr>
                <w:sz w:val="24"/>
                <w:szCs w:val="24"/>
                <w:lang w:val="es-ES"/>
              </w:rPr>
              <w:t xml:space="preserve"> acceder a un curso</w:t>
            </w:r>
          </w:p>
        </w:tc>
      </w:tr>
      <w:tr w:rsidR="0024588B" w:rsidRPr="00041C60" w:rsidTr="0024588B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al detalle del curso.</w:t>
            </w:r>
          </w:p>
          <w:p w:rsidR="0024588B" w:rsidRPr="0024588B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el botón inscribirme.</w:t>
            </w:r>
          </w:p>
        </w:tc>
      </w:tr>
      <w:tr w:rsidR="0024588B" w:rsidRPr="00041C60" w:rsidTr="0024588B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24588B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usuario ya esta inscrito a ese curso.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informa que ya está inscrito.</w:t>
            </w:r>
          </w:p>
        </w:tc>
      </w:tr>
      <w:tr w:rsidR="0024588B" w:rsidRPr="00041C60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estudiante debe </w:t>
            </w:r>
            <w:r w:rsidR="001F56C7">
              <w:rPr>
                <w:lang w:val="es-ES"/>
              </w:rPr>
              <w:t>tener una suscripción.</w:t>
            </w:r>
          </w:p>
        </w:tc>
      </w:tr>
      <w:tr w:rsidR="0024588B" w:rsidRPr="00041C60" w:rsidTr="0024588B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24588B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tiene acceso al curso y todo su contenido.</w:t>
            </w:r>
          </w:p>
        </w:tc>
      </w:tr>
      <w:tr w:rsidR="0024588B" w:rsidTr="0024588B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24588B" w:rsidRPr="00EA0DF4" w:rsidRDefault="0024588B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24588B" w:rsidRPr="00EA0DF4" w:rsidRDefault="0024588B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1F56C7" w:rsidTr="001F5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>
              <w:rPr>
                <w:lang w:val="es-ES"/>
              </w:rPr>
              <w:t>ACTUALIZAR SU PERFIL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1F56C7" w:rsidTr="001F56C7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1F56C7" w:rsidRPr="003340C0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Actualizar su perfil.</w:t>
            </w:r>
          </w:p>
        </w:tc>
      </w:tr>
      <w:tr w:rsidR="001F56C7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Estudiante/Sistema</w:t>
            </w:r>
          </w:p>
        </w:tc>
      </w:tr>
      <w:tr w:rsidR="001F56C7" w:rsidRPr="00041C60" w:rsidTr="001F56C7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para </w:t>
            </w:r>
            <w:r>
              <w:rPr>
                <w:sz w:val="24"/>
                <w:szCs w:val="24"/>
                <w:lang w:val="es-ES"/>
              </w:rPr>
              <w:t>actualizar información de perfil.</w:t>
            </w:r>
          </w:p>
        </w:tc>
      </w:tr>
      <w:tr w:rsidR="001F56C7" w:rsidRPr="00041C60" w:rsidTr="001F56C7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Mi perfil.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Llenar el formulario de actualización de contraseña.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Presionar en actualizar datos.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puede enviar mensajes a sus estudiantes presionando el botón enviar mensaje.</w:t>
            </w:r>
          </w:p>
        </w:tc>
      </w:tr>
      <w:tr w:rsidR="001F56C7" w:rsidRPr="00041C60" w:rsidTr="001F56C7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La contraseña no cumple con las reglas de seguridad.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informa y le pide que pruebe con otra.</w:t>
            </w:r>
          </w:p>
          <w:p w:rsid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mando un mensaje vacío.</w:t>
            </w:r>
          </w:p>
          <w:p w:rsidR="001F56C7" w:rsidRPr="001F56C7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sistema le pide que llene el campo</w:t>
            </w:r>
          </w:p>
        </w:tc>
      </w:tr>
      <w:tr w:rsidR="001F56C7" w:rsidRPr="00041C60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iniciar sesión</w:t>
            </w:r>
          </w:p>
        </w:tc>
      </w:tr>
      <w:tr w:rsidR="001F56C7" w:rsidRPr="00041C60" w:rsidTr="001F56C7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o profesor cambio su contraseña o mando mensaje a un estudiante.</w:t>
            </w:r>
          </w:p>
        </w:tc>
      </w:tr>
      <w:tr w:rsidR="001F56C7" w:rsidTr="001F56C7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1F56C7" w:rsidRPr="00EA0DF4" w:rsidRDefault="001F56C7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1F56C7" w:rsidRPr="00EA0DF4" w:rsidRDefault="001F56C7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C57190" w:rsidTr="00C5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>
              <w:rPr>
                <w:lang w:val="es-ES"/>
              </w:rPr>
              <w:lastRenderedPageBreak/>
              <w:t>VER SUS CURSOS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C57190" w:rsidTr="00C57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C57190" w:rsidRPr="003340C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Ver sus cursos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Profesor/Sistema</w:t>
            </w:r>
          </w:p>
        </w:tc>
      </w:tr>
      <w:tr w:rsidR="00C57190" w:rsidRPr="00041C60" w:rsidTr="00C5719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</w:t>
            </w:r>
            <w:r>
              <w:rPr>
                <w:sz w:val="24"/>
                <w:szCs w:val="24"/>
                <w:lang w:val="es-ES"/>
              </w:rPr>
              <w:t>ver y editar cursos propios</w:t>
            </w:r>
          </w:p>
        </w:tc>
      </w:tr>
      <w:tr w:rsidR="00C57190" w:rsidRPr="00041C60" w:rsidTr="00C57190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Ingresar a cursos desarrollados por mí.</w:t>
            </w:r>
          </w:p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Cada curso tiene la opción de ver el detalle, editar o eliminar ese curso.</w:t>
            </w:r>
          </w:p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También se podrá saber si un curso esta o no pendiente de revisión.</w:t>
            </w:r>
          </w:p>
        </w:tc>
      </w:tr>
      <w:tr w:rsidR="00C57190" w:rsidRPr="00041C60" w:rsidTr="00C57190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El profesor no tiene cursos desarrollados.</w:t>
            </w:r>
          </w:p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Muestra un mensaje que indicando que no hay cursos y le da la opción de crear uno.</w:t>
            </w:r>
          </w:p>
        </w:tc>
      </w:tr>
      <w:tr w:rsidR="00C57190" w:rsidRPr="00041C6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estudiante debe registrarse como profesor</w:t>
            </w:r>
          </w:p>
        </w:tc>
      </w:tr>
      <w:tr w:rsidR="00C57190" w:rsidRPr="00041C60" w:rsidTr="00C571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profesor fue capaz de ver, editar o eliminar un curso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ninguna</w:t>
            </w:r>
          </w:p>
        </w:tc>
      </w:tr>
    </w:tbl>
    <w:p w:rsidR="0038780A" w:rsidRDefault="0038780A" w:rsidP="00B937A5">
      <w:pPr>
        <w:rPr>
          <w:lang w:val="es-ES"/>
        </w:rPr>
      </w:pPr>
    </w:p>
    <w:tbl>
      <w:tblPr>
        <w:tblStyle w:val="Tablafinanciera"/>
        <w:tblW w:w="10338" w:type="dxa"/>
        <w:tblLook w:val="04A0" w:firstRow="1" w:lastRow="0" w:firstColumn="1" w:lastColumn="0" w:noHBand="0" w:noVBand="1"/>
      </w:tblPr>
      <w:tblGrid>
        <w:gridCol w:w="4382"/>
        <w:gridCol w:w="5956"/>
      </w:tblGrid>
      <w:tr w:rsidR="00C57190" w:rsidTr="00C571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>
              <w:rPr>
                <w:lang w:val="es-ES"/>
              </w:rPr>
              <w:t>ACEPTAR O RECHAZAR CURSO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0DF4">
              <w:rPr>
                <w:lang w:val="es-ES"/>
              </w:rPr>
              <w:t>Caso de uso</w:t>
            </w:r>
          </w:p>
        </w:tc>
      </w:tr>
      <w:tr w:rsidR="00C57190" w:rsidTr="00C57190">
        <w:trPr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r w:rsidRPr="00EA0DF4">
              <w:rPr>
                <w:lang w:val="es-ES"/>
              </w:rPr>
              <w:t>Nombre</w:t>
            </w:r>
            <w:r w:rsidRPr="00EA0DF4">
              <w:t xml:space="preserve">: </w:t>
            </w:r>
          </w:p>
        </w:tc>
        <w:tc>
          <w:tcPr>
            <w:tcW w:w="5956" w:type="dxa"/>
          </w:tcPr>
          <w:p w:rsidR="00C57190" w:rsidRPr="003340C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Aceptar o rechazar curso</w:t>
            </w: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Actor: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Administrador/Sistema</w:t>
            </w:r>
          </w:p>
        </w:tc>
      </w:tr>
      <w:tr w:rsidR="00C57190" w:rsidRPr="00041C60" w:rsidTr="00C57190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Descripción: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  <w:r w:rsidRPr="00EA0DF4">
              <w:rPr>
                <w:sz w:val="24"/>
                <w:szCs w:val="24"/>
                <w:lang w:val="es-ES"/>
              </w:rPr>
              <w:t xml:space="preserve">Pasos </w:t>
            </w:r>
            <w:r>
              <w:rPr>
                <w:sz w:val="24"/>
                <w:szCs w:val="24"/>
                <w:lang w:val="es-ES"/>
              </w:rPr>
              <w:t>Aceptar o rechazar un curso</w:t>
            </w:r>
          </w:p>
        </w:tc>
      </w:tr>
      <w:tr w:rsidR="00C57190" w:rsidRPr="00C57190" w:rsidTr="00C57190">
        <w:trPr>
          <w:trHeight w:val="8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Pasos: </w:t>
            </w:r>
          </w:p>
        </w:tc>
        <w:tc>
          <w:tcPr>
            <w:tcW w:w="5956" w:type="dxa"/>
          </w:tcPr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</w:p>
        </w:tc>
      </w:tr>
      <w:tr w:rsidR="00C57190" w:rsidRPr="00C57190" w:rsidTr="00C57190">
        <w:trPr>
          <w:trHeight w:val="10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Alternativa: </w:t>
            </w:r>
          </w:p>
        </w:tc>
        <w:tc>
          <w:tcPr>
            <w:tcW w:w="5956" w:type="dxa"/>
          </w:tcPr>
          <w:p w:rsidR="00C57190" w:rsidRPr="00C57190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ES"/>
              </w:rPr>
            </w:pPr>
          </w:p>
        </w:tc>
      </w:tr>
      <w:tr w:rsidR="00C57190" w:rsidRP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 xml:space="preserve">Precondición:  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57190" w:rsidRPr="00C57190" w:rsidTr="00C57190">
        <w:trPr>
          <w:trHeight w:val="5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Postcondición: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C57190" w:rsidTr="00C57190">
        <w:trPr>
          <w:trHeight w:val="2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82" w:type="dxa"/>
          </w:tcPr>
          <w:p w:rsidR="00C57190" w:rsidRPr="00EA0DF4" w:rsidRDefault="00C57190" w:rsidP="00B937A5">
            <w:pPr>
              <w:rPr>
                <w:lang w:val="es-ES"/>
              </w:rPr>
            </w:pPr>
            <w:r w:rsidRPr="00EA0DF4">
              <w:rPr>
                <w:lang w:val="es-ES"/>
              </w:rPr>
              <w:t>Suposiciones:</w:t>
            </w:r>
          </w:p>
        </w:tc>
        <w:tc>
          <w:tcPr>
            <w:tcW w:w="5956" w:type="dxa"/>
          </w:tcPr>
          <w:p w:rsidR="00C57190" w:rsidRPr="00EA0DF4" w:rsidRDefault="00C57190" w:rsidP="00B937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:rsidR="0038780A" w:rsidRDefault="0038780A" w:rsidP="00B937A5">
      <w:pPr>
        <w:rPr>
          <w:lang w:val="es-ES"/>
        </w:rPr>
      </w:pPr>
    </w:p>
    <w:p w:rsidR="00B937A5" w:rsidRDefault="00B937A5" w:rsidP="00B937A5">
      <w:pPr>
        <w:rPr>
          <w:lang w:val="es-ES"/>
        </w:rPr>
      </w:pPr>
    </w:p>
    <w:p w:rsidR="00DD19D5" w:rsidRDefault="00DD19D5" w:rsidP="00B937A5">
      <w:pPr>
        <w:rPr>
          <w:lang w:val="es-ES"/>
        </w:rPr>
      </w:pPr>
    </w:p>
    <w:p w:rsidR="00B937A5" w:rsidRDefault="00B937A5" w:rsidP="00B937A5">
      <w:pPr>
        <w:rPr>
          <w:lang w:val="es-ES"/>
        </w:rPr>
      </w:pPr>
    </w:p>
    <w:p w:rsidR="0038780A" w:rsidRDefault="00C57190" w:rsidP="00F66D27">
      <w:pPr>
        <w:pStyle w:val="Ttulo3"/>
        <w:rPr>
          <w:lang w:val="es-ES"/>
        </w:rPr>
      </w:pPr>
      <w:bookmarkStart w:id="22" w:name="_Toc529819119"/>
      <w:r>
        <w:rPr>
          <w:lang w:val="es-ES"/>
        </w:rPr>
        <w:lastRenderedPageBreak/>
        <w:t>Mockups</w:t>
      </w:r>
      <w:bookmarkEnd w:id="22"/>
    </w:p>
    <w:p w:rsidR="00C57190" w:rsidRDefault="00C57190" w:rsidP="00F66D27">
      <w:pPr>
        <w:rPr>
          <w:lang w:val="es-ES"/>
        </w:rPr>
      </w:pPr>
    </w:p>
    <w:p w:rsidR="00C57190" w:rsidRPr="00C57190" w:rsidRDefault="00C57190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10654438" wp14:editId="17F6C993">
            <wp:extent cx="6362700" cy="34385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090" cy="345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AA1A4" wp14:editId="4616AB3B">
            <wp:extent cx="6390640" cy="3686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90677" cy="374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1078C8" wp14:editId="111244E1">
            <wp:extent cx="7052310" cy="385699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1A0292EC" wp14:editId="7673207B">
            <wp:extent cx="7052310" cy="384492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 w:rsidP="00F66D27">
      <w:pPr>
        <w:rPr>
          <w:lang w:val="es-ES"/>
        </w:rPr>
      </w:pPr>
    </w:p>
    <w:p w:rsidR="0038780A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B7070AC" wp14:editId="099DB3B6">
            <wp:extent cx="7052310" cy="3788410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77814055" wp14:editId="1DCFC187">
            <wp:extent cx="7052310" cy="37852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8780A" w:rsidP="00F66D27">
      <w:pPr>
        <w:rPr>
          <w:lang w:val="es-ES"/>
        </w:rPr>
      </w:pPr>
    </w:p>
    <w:p w:rsidR="008B5B7E" w:rsidRDefault="008B5B7E" w:rsidP="00F66D27">
      <w:pPr>
        <w:rPr>
          <w:lang w:val="es-ES"/>
        </w:rPr>
      </w:pPr>
    </w:p>
    <w:p w:rsidR="008B5B7E" w:rsidRPr="008B5B7E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50203213" wp14:editId="7E2DEE59">
            <wp:extent cx="7052310" cy="35153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D98BB" wp14:editId="1FC2E61F">
            <wp:extent cx="7052310" cy="4019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7E" w:rsidRDefault="008B5B7E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A4690C" wp14:editId="3CA1413B">
            <wp:extent cx="7052310" cy="37223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8B5B7E" w:rsidP="00F66D27">
      <w:pPr>
        <w:rPr>
          <w:lang w:val="es-ES"/>
        </w:rPr>
      </w:pPr>
      <w:r>
        <w:rPr>
          <w:noProof/>
        </w:rPr>
        <w:drawing>
          <wp:inline distT="0" distB="0" distL="0" distR="0" wp14:anchorId="6242156B" wp14:editId="5953B70A">
            <wp:extent cx="7052310" cy="41414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80A" w:rsidRDefault="00397B2A" w:rsidP="00F66D27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3B18AFE" wp14:editId="60434ABF">
            <wp:extent cx="7052310" cy="4074795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D0" w:rsidRDefault="004225D0" w:rsidP="00F04B56">
      <w:pPr>
        <w:pStyle w:val="Ttulo3"/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rPr>
          <w:lang w:val="es-ES"/>
        </w:rPr>
      </w:pPr>
    </w:p>
    <w:p w:rsidR="00F04B56" w:rsidRDefault="00F04B56" w:rsidP="00F04B56">
      <w:pPr>
        <w:pStyle w:val="Ttulo3"/>
        <w:rPr>
          <w:lang w:val="es-ES"/>
        </w:rPr>
      </w:pPr>
      <w:bookmarkStart w:id="23" w:name="_Toc529819120"/>
      <w:r>
        <w:rPr>
          <w:lang w:val="es-ES"/>
        </w:rPr>
        <w:lastRenderedPageBreak/>
        <w:t>Diagrama de clases</w:t>
      </w:r>
      <w:bookmarkEnd w:id="23"/>
    </w:p>
    <w:p w:rsidR="00F04B56" w:rsidRPr="00F04B56" w:rsidRDefault="00F04B56" w:rsidP="00F04B56">
      <w:pPr>
        <w:rPr>
          <w:lang w:val="es-ES"/>
        </w:rPr>
      </w:pPr>
    </w:p>
    <w:p w:rsidR="004225D0" w:rsidRDefault="00B96C46" w:rsidP="00753702">
      <w:pPr>
        <w:rPr>
          <w:lang w:val="es-ES"/>
        </w:rPr>
      </w:pPr>
      <w:r>
        <w:rPr>
          <w:noProof/>
        </w:rPr>
        <w:drawing>
          <wp:inline distT="0" distB="0" distL="0" distR="0" wp14:anchorId="645A0703" wp14:editId="5184D3B6">
            <wp:extent cx="7573645" cy="6162163"/>
            <wp:effectExtent l="953" t="0" r="9207" b="9208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99919" cy="61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3AF" w:rsidRDefault="00E003AF" w:rsidP="00F9516E">
      <w:pPr>
        <w:pStyle w:val="Ttulo2"/>
        <w:rPr>
          <w:lang w:val="es-ES"/>
        </w:rPr>
      </w:pPr>
      <w:bookmarkStart w:id="24" w:name="_Toc529819121"/>
      <w:r>
        <w:rPr>
          <w:lang w:val="es-ES"/>
        </w:rPr>
        <w:lastRenderedPageBreak/>
        <w:t>Diagramas de secuencia</w:t>
      </w:r>
      <w:bookmarkEnd w:id="24"/>
    </w:p>
    <w:p w:rsidR="006245A3" w:rsidRPr="006245A3" w:rsidRDefault="006245A3" w:rsidP="006245A3">
      <w:pPr>
        <w:rPr>
          <w:lang w:val="es-ES"/>
        </w:rPr>
      </w:pPr>
    </w:p>
    <w:p w:rsidR="00E003AF" w:rsidRDefault="00E003AF" w:rsidP="00E003AF">
      <w:pPr>
        <w:pStyle w:val="Ttulo3"/>
        <w:rPr>
          <w:lang w:val="es-ES"/>
        </w:rPr>
      </w:pPr>
      <w:bookmarkStart w:id="25" w:name="_Toc529819122"/>
      <w:r>
        <w:rPr>
          <w:lang w:val="es-ES"/>
        </w:rPr>
        <w:t>Crear curso</w:t>
      </w:r>
      <w:bookmarkEnd w:id="25"/>
    </w:p>
    <w:p w:rsidR="006245A3" w:rsidRPr="006245A3" w:rsidRDefault="006245A3" w:rsidP="006245A3">
      <w:pPr>
        <w:rPr>
          <w:lang w:val="es-ES"/>
        </w:rPr>
      </w:pPr>
    </w:p>
    <w:p w:rsidR="00E003AF" w:rsidRDefault="00E003AF" w:rsidP="00E003AF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465018D" wp14:editId="287FEF49">
            <wp:extent cx="6172200" cy="46482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E003AF">
      <w:pPr>
        <w:jc w:val="center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</w:p>
    <w:p w:rsidR="006245A3" w:rsidRDefault="006245A3" w:rsidP="006245A3">
      <w:pPr>
        <w:rPr>
          <w:rFonts w:asciiTheme="majorHAnsi" w:eastAsiaTheme="majorEastAsia" w:hAnsiTheme="majorHAnsi" w:cstheme="majorBidi"/>
          <w:color w:val="7F1D09" w:themeColor="accent1" w:themeShade="7F"/>
          <w:sz w:val="24"/>
          <w:szCs w:val="24"/>
          <w:lang w:val="es-ES"/>
        </w:rPr>
      </w:pPr>
    </w:p>
    <w:p w:rsidR="006245A3" w:rsidRDefault="006245A3" w:rsidP="006245A3">
      <w:pPr>
        <w:pStyle w:val="Ttulo3"/>
        <w:rPr>
          <w:lang w:val="es-ES"/>
        </w:rPr>
      </w:pPr>
      <w:bookmarkStart w:id="26" w:name="_Toc529819123"/>
      <w:r>
        <w:rPr>
          <w:lang w:val="es-ES"/>
        </w:rPr>
        <w:lastRenderedPageBreak/>
        <w:t>Registrarse y/o iniciar sesión</w:t>
      </w:r>
      <w:bookmarkEnd w:id="26"/>
    </w:p>
    <w:p w:rsidR="006245A3" w:rsidRDefault="006245A3" w:rsidP="006245A3">
      <w:pPr>
        <w:rPr>
          <w:lang w:val="es-ES"/>
        </w:rPr>
      </w:pPr>
    </w:p>
    <w:p w:rsid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C71FA0A" wp14:editId="32C39EC8">
            <wp:extent cx="5572125" cy="3562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6245A3">
      <w:pPr>
        <w:pStyle w:val="Ttulo3"/>
        <w:rPr>
          <w:lang w:val="es-ES"/>
        </w:rPr>
      </w:pPr>
      <w:bookmarkStart w:id="27" w:name="_Toc529819124"/>
      <w:r>
        <w:rPr>
          <w:lang w:val="es-ES"/>
        </w:rPr>
        <w:lastRenderedPageBreak/>
        <w:t>Adquirir suscripción</w:t>
      </w:r>
      <w:bookmarkEnd w:id="27"/>
    </w:p>
    <w:p w:rsid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59B2969" wp14:editId="03619285">
            <wp:extent cx="4667250" cy="4086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245A3" w:rsidP="006245A3">
      <w:pPr>
        <w:pStyle w:val="Ttulo3"/>
        <w:rPr>
          <w:lang w:val="es-ES"/>
        </w:rPr>
      </w:pPr>
      <w:bookmarkStart w:id="28" w:name="_Toc529819125"/>
      <w:r>
        <w:rPr>
          <w:lang w:val="es-ES"/>
        </w:rPr>
        <w:lastRenderedPageBreak/>
        <w:t>Convertirse en profesor</w:t>
      </w:r>
      <w:bookmarkEnd w:id="28"/>
    </w:p>
    <w:p w:rsidR="006245A3" w:rsidRPr="006245A3" w:rsidRDefault="006245A3" w:rsidP="006245A3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F7E17E7" wp14:editId="295CBDB6">
            <wp:extent cx="4257675" cy="3812966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456" cy="386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A3" w:rsidRDefault="00652132" w:rsidP="00652132">
      <w:pPr>
        <w:pStyle w:val="Ttulo3"/>
        <w:rPr>
          <w:lang w:val="es-ES"/>
        </w:rPr>
      </w:pPr>
      <w:bookmarkStart w:id="29" w:name="_Toc529819126"/>
      <w:r>
        <w:rPr>
          <w:lang w:val="es-ES"/>
        </w:rPr>
        <w:lastRenderedPageBreak/>
        <w:t>Administrar suscripciones</w:t>
      </w:r>
      <w:bookmarkEnd w:id="29"/>
    </w:p>
    <w:p w:rsidR="00652132" w:rsidRDefault="00652132" w:rsidP="00652132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9B9D644" wp14:editId="33773859">
            <wp:extent cx="4486275" cy="40671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32" w:rsidRDefault="00652132" w:rsidP="00652132">
      <w:pPr>
        <w:pStyle w:val="Ttulo3"/>
        <w:rPr>
          <w:lang w:val="es-ES"/>
        </w:rPr>
      </w:pPr>
      <w:bookmarkStart w:id="30" w:name="_Toc529819127"/>
      <w:r>
        <w:rPr>
          <w:lang w:val="es-ES"/>
        </w:rPr>
        <w:lastRenderedPageBreak/>
        <w:t>Convertirse en profesor</w:t>
      </w:r>
      <w:bookmarkEnd w:id="30"/>
    </w:p>
    <w:p w:rsidR="00652132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C75024" wp14:editId="74667BB3">
            <wp:extent cx="4305300" cy="40671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C527A" w:rsidP="00EC527A">
      <w:pPr>
        <w:pStyle w:val="Ttulo3"/>
        <w:rPr>
          <w:lang w:val="es-ES"/>
        </w:rPr>
      </w:pPr>
      <w:bookmarkStart w:id="31" w:name="_Toc529819128"/>
      <w:r>
        <w:rPr>
          <w:lang w:val="es-ES"/>
        </w:rPr>
        <w:lastRenderedPageBreak/>
        <w:t>Acceder a un curso</w:t>
      </w:r>
      <w:bookmarkEnd w:id="31"/>
    </w:p>
    <w:p w:rsidR="00EC527A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296F0DC" wp14:editId="2288E278">
            <wp:extent cx="4381500" cy="41624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C527A" w:rsidP="00EC527A">
      <w:pPr>
        <w:pStyle w:val="Ttulo3"/>
        <w:rPr>
          <w:lang w:val="es-ES"/>
        </w:rPr>
      </w:pPr>
      <w:bookmarkStart w:id="32" w:name="_Toc529819129"/>
      <w:r>
        <w:rPr>
          <w:lang w:val="es-ES"/>
        </w:rPr>
        <w:lastRenderedPageBreak/>
        <w:t>Actualizar perfil</w:t>
      </w:r>
      <w:bookmarkEnd w:id="32"/>
    </w:p>
    <w:p w:rsidR="00EC527A" w:rsidRDefault="00EC527A" w:rsidP="00EC52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490120E1" wp14:editId="6932E229">
            <wp:extent cx="4191000" cy="44577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27A" w:rsidRDefault="00E42C1A" w:rsidP="00E42C1A">
      <w:pPr>
        <w:pStyle w:val="Ttulo3"/>
        <w:rPr>
          <w:lang w:val="es-ES"/>
        </w:rPr>
      </w:pPr>
      <w:bookmarkStart w:id="33" w:name="_Toc529819130"/>
      <w:r>
        <w:rPr>
          <w:lang w:val="es-ES"/>
        </w:rPr>
        <w:lastRenderedPageBreak/>
        <w:t>Ver cursos</w:t>
      </w:r>
      <w:bookmarkEnd w:id="33"/>
    </w:p>
    <w:p w:rsidR="00E42C1A" w:rsidRDefault="00E42C1A" w:rsidP="00E42C1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83D3E02" wp14:editId="6ED08792">
            <wp:extent cx="4324350" cy="402907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1A" w:rsidRDefault="00E42C1A" w:rsidP="00E42C1A">
      <w:pPr>
        <w:pStyle w:val="Ttulo3"/>
        <w:rPr>
          <w:lang w:val="es-ES"/>
        </w:rPr>
      </w:pPr>
      <w:bookmarkStart w:id="34" w:name="_Toc529819131"/>
      <w:r>
        <w:rPr>
          <w:lang w:val="es-ES"/>
        </w:rPr>
        <w:lastRenderedPageBreak/>
        <w:t>Aceptar o Rechazar curso</w:t>
      </w:r>
      <w:bookmarkEnd w:id="34"/>
    </w:p>
    <w:p w:rsidR="00E42C1A" w:rsidRPr="00E42C1A" w:rsidRDefault="00E42C1A" w:rsidP="00E42C1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B2ED4F" wp14:editId="696A8CF7">
            <wp:extent cx="4152900" cy="40005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C1A" w:rsidRPr="00E42C1A" w:rsidSect="00C57190">
      <w:headerReference w:type="default" r:id="rId42"/>
      <w:pgSz w:w="12240" w:h="15840" w:code="1"/>
      <w:pgMar w:top="567" w:right="567" w:bottom="567" w:left="567" w:header="1077" w:footer="107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42B5" w:rsidRDefault="00AC42B5">
      <w:pPr>
        <w:spacing w:after="0" w:line="240" w:lineRule="auto"/>
      </w:pPr>
      <w:r>
        <w:separator/>
      </w:r>
    </w:p>
    <w:p w:rsidR="00AC42B5" w:rsidRDefault="00AC42B5"/>
    <w:p w:rsidR="00AC42B5" w:rsidRDefault="00AC42B5"/>
  </w:endnote>
  <w:endnote w:type="continuationSeparator" w:id="0">
    <w:p w:rsidR="00AC42B5" w:rsidRDefault="00AC42B5">
      <w:pPr>
        <w:spacing w:after="0" w:line="240" w:lineRule="auto"/>
      </w:pPr>
      <w:r>
        <w:continuationSeparator/>
      </w:r>
    </w:p>
    <w:p w:rsidR="00AC42B5" w:rsidRDefault="00AC42B5"/>
    <w:p w:rsidR="00AC42B5" w:rsidRDefault="00AC42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1C60" w:rsidRDefault="00041C60" w:rsidP="001F56C7">
    <w:pPr>
      <w:pStyle w:val="Piedepgina"/>
      <w:ind w:left="0"/>
    </w:pPr>
    <w:r w:rsidRPr="001F56C7">
      <w:rPr>
        <w:noProof/>
        <w:spacing w:val="60"/>
        <w:sz w:val="24"/>
        <w:szCs w:val="24"/>
        <w:lang w:val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F366C26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b7b7b [1614]" strokeweight="1.25pt">
              <w10:wrap anchorx="page" anchory="page"/>
            </v:rect>
          </w:pict>
        </mc:Fallback>
      </mc:AlternateContent>
    </w:r>
    <w:r w:rsidRPr="001F56C7">
      <w:rPr>
        <w:spacing w:val="60"/>
        <w:sz w:val="24"/>
        <w:szCs w:val="24"/>
        <w:lang w:val="es-ES"/>
      </w:rPr>
      <w:t xml:space="preserve"> </w:t>
    </w:r>
    <w:r w:rsidRPr="001F56C7">
      <w:rPr>
        <w:rFonts w:asciiTheme="majorHAnsi" w:eastAsiaTheme="majorEastAsia" w:hAnsiTheme="majorHAnsi" w:cstheme="majorBidi"/>
        <w:spacing w:val="60"/>
        <w:lang w:val="es-ES"/>
      </w:rPr>
      <w:t xml:space="preserve">pág. </w:t>
    </w:r>
    <w:r w:rsidRPr="001F56C7">
      <w:rPr>
        <w:rFonts w:eastAsiaTheme="minorEastAsia"/>
        <w:spacing w:val="60"/>
        <w:lang w:val="es-ES"/>
      </w:rPr>
      <w:fldChar w:fldCharType="begin"/>
    </w:r>
    <w:r w:rsidRPr="001F56C7">
      <w:rPr>
        <w:spacing w:val="60"/>
        <w:lang w:val="es-ES"/>
      </w:rPr>
      <w:instrText>PAGE    \* MERGEFORMAT</w:instrText>
    </w:r>
    <w:r w:rsidRPr="001F56C7">
      <w:rPr>
        <w:rFonts w:eastAsiaTheme="minorEastAsia"/>
        <w:spacing w:val="60"/>
        <w:lang w:val="es-ES"/>
      </w:rPr>
      <w:fldChar w:fldCharType="separate"/>
    </w:r>
    <w:r w:rsidRPr="001F56C7">
      <w:rPr>
        <w:rFonts w:asciiTheme="majorHAnsi" w:eastAsiaTheme="majorEastAsia" w:hAnsiTheme="majorHAnsi" w:cstheme="majorBidi"/>
        <w:spacing w:val="60"/>
        <w:lang w:val="es-ES"/>
      </w:rPr>
      <w:t>2</w:t>
    </w:r>
    <w:r w:rsidRPr="001F56C7">
      <w:rPr>
        <w:rFonts w:asciiTheme="majorHAnsi" w:eastAsiaTheme="majorEastAsia" w:hAnsiTheme="majorHAnsi" w:cstheme="majorBidi"/>
        <w:spacing w:val="60"/>
        <w:lang w:val="es-ES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42B5" w:rsidRDefault="00AC42B5">
      <w:pPr>
        <w:spacing w:after="0" w:line="240" w:lineRule="auto"/>
      </w:pPr>
      <w:r>
        <w:separator/>
      </w:r>
    </w:p>
    <w:p w:rsidR="00AC42B5" w:rsidRDefault="00AC42B5"/>
    <w:p w:rsidR="00AC42B5" w:rsidRDefault="00AC42B5"/>
  </w:footnote>
  <w:footnote w:type="continuationSeparator" w:id="0">
    <w:p w:rsidR="00AC42B5" w:rsidRDefault="00AC42B5">
      <w:pPr>
        <w:spacing w:after="0" w:line="240" w:lineRule="auto"/>
      </w:pPr>
      <w:r>
        <w:continuationSeparator/>
      </w:r>
    </w:p>
    <w:p w:rsidR="00AC42B5" w:rsidRDefault="00AC42B5"/>
    <w:p w:rsidR="00AC42B5" w:rsidRDefault="00AC42B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6410" w:type="pct"/>
      <w:jc w:val="righ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e of Contents Header"/>
    </w:tblPr>
    <w:tblGrid>
      <w:gridCol w:w="2677"/>
      <w:gridCol w:w="369"/>
      <w:gridCol w:w="10800"/>
    </w:tblGrid>
    <w:tr w:rsidR="00041C60" w:rsidRPr="00D5672C">
      <w:trPr>
        <w:trHeight w:hRule="exact" w:val="720"/>
        <w:jc w:val="right"/>
      </w:trPr>
      <w:tc>
        <w:tcPr>
          <w:tcW w:w="2088" w:type="dxa"/>
          <w:vAlign w:val="bottom"/>
        </w:tcPr>
        <w:p w:rsidR="00041C60" w:rsidRPr="00D5672C" w:rsidRDefault="00041C60">
          <w:pPr>
            <w:pStyle w:val="Pgina"/>
            <w:rPr>
              <w:noProof w:val="0"/>
              <w:lang w:val="es-ES"/>
            </w:rPr>
          </w:pPr>
        </w:p>
      </w:tc>
      <w:tc>
        <w:tcPr>
          <w:tcW w:w="288" w:type="dxa"/>
          <w:shd w:val="clear" w:color="auto" w:fill="auto"/>
          <w:vAlign w:val="bottom"/>
        </w:tcPr>
        <w:p w:rsidR="00041C60" w:rsidRPr="00D5672C" w:rsidRDefault="00041C60">
          <w:pPr>
            <w:rPr>
              <w:lang w:val="es-ES"/>
            </w:rPr>
          </w:pPr>
        </w:p>
      </w:tc>
      <w:tc>
        <w:tcPr>
          <w:tcW w:w="8424" w:type="dxa"/>
          <w:vAlign w:val="bottom"/>
        </w:tcPr>
        <w:p w:rsidR="00041C60" w:rsidRPr="00D5672C" w:rsidRDefault="00041C60">
          <w:pPr>
            <w:pStyle w:val="Encabezadodeinformacin"/>
            <w:rPr>
              <w:lang w:val="es-ES"/>
            </w:rPr>
          </w:pPr>
          <w:r w:rsidRPr="00D5672C">
            <w:rPr>
              <w:lang w:val="es-ES"/>
            </w:rPr>
            <w:t>Tabla de contenido</w:t>
          </w:r>
        </w:p>
      </w:tc>
    </w:tr>
    <w:tr w:rsidR="00041C60" w:rsidRPr="00D5672C">
      <w:trPr>
        <w:trHeight w:hRule="exact" w:val="86"/>
        <w:jc w:val="right"/>
      </w:trPr>
      <w:tc>
        <w:tcPr>
          <w:tcW w:w="2088" w:type="dxa"/>
          <w:shd w:val="clear" w:color="auto" w:fill="000000" w:themeFill="text1"/>
        </w:tcPr>
        <w:p w:rsidR="00041C60" w:rsidRPr="00D5672C" w:rsidRDefault="00041C60">
          <w:pPr>
            <w:pStyle w:val="Encabezado"/>
            <w:rPr>
              <w:lang w:val="es-ES"/>
            </w:rPr>
          </w:pPr>
        </w:p>
      </w:tc>
      <w:tc>
        <w:tcPr>
          <w:tcW w:w="288" w:type="dxa"/>
          <w:shd w:val="clear" w:color="auto" w:fill="auto"/>
        </w:tcPr>
        <w:p w:rsidR="00041C60" w:rsidRPr="00D5672C" w:rsidRDefault="00041C60">
          <w:pPr>
            <w:pStyle w:val="Encabezado"/>
            <w:rPr>
              <w:lang w:val="es-ES"/>
            </w:rPr>
          </w:pPr>
        </w:p>
      </w:tc>
      <w:tc>
        <w:tcPr>
          <w:tcW w:w="8424" w:type="dxa"/>
          <w:shd w:val="clear" w:color="auto" w:fill="000000" w:themeFill="text1"/>
        </w:tcPr>
        <w:p w:rsidR="00041C60" w:rsidRPr="00D5672C" w:rsidRDefault="00041C60">
          <w:pPr>
            <w:pStyle w:val="Encabezado"/>
            <w:rPr>
              <w:lang w:val="es-ES"/>
            </w:rPr>
          </w:pPr>
        </w:p>
      </w:tc>
    </w:tr>
  </w:tbl>
  <w:p w:rsidR="00041C60" w:rsidRPr="00D5672C" w:rsidRDefault="00041C60">
    <w:pPr>
      <w:pStyle w:val="Encabezado"/>
      <w:rPr>
        <w:lang w:val="es-E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1C60" w:rsidRPr="000E530B" w:rsidRDefault="00041C60">
    <w:pPr>
      <w:rPr>
        <w:lang w:val="nb-NO"/>
      </w:rPr>
    </w:pPr>
    <w:r w:rsidRPr="001F56C7">
      <w:rPr>
        <w:rFonts w:asciiTheme="majorHAnsi" w:eastAsiaTheme="majorEastAsia" w:hAnsiTheme="majorHAnsi" w:cstheme="majorBidi"/>
        <w:caps/>
        <w:noProof/>
        <w:color w:val="808080" w:themeColor="background1" w:themeShade="80"/>
        <w:lang w:val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41C60" w:rsidRDefault="00041C60">
                            <w:pPr>
                              <w:pStyle w:val="Pgina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upo 167" o:spid="_x0000_s1028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29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30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" fillcolor="white [3212]" stroked="f" strokeweight="2pt">
                  <v:fill opacity="0"/>
                </v:rect>
                <v:shape id="Rectángulo 12" o:spid="_x0000_s1031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" path="m,l1462822,r,1014481l638269,407899,,xe" fillcolor="#ef4623 [3204]" stroked="f" strokeweight="2pt">
                  <v:path arrowok="t" o:connecttype="custom" o:connectlocs="0,0;1463040,0;1463040,1014984;638364,408101;0,0" o:connectangles="0,0,0,0,0"/>
                </v:shape>
                <v:rect id="Rectángulo 171" o:spid="_x0000_s1032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" strokecolor="white [3212]" strokeweight="2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33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041C60" w:rsidRDefault="00041C60">
                      <w:pPr>
                        <w:pStyle w:val="Pgina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es-ES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nvietas"/>
      <w:lvlText w:val="•"/>
      <w:lvlJc w:val="left"/>
      <w:pPr>
        <w:ind w:left="576" w:hanging="288"/>
      </w:pPr>
      <w:rPr>
        <w:rFonts w:ascii="Cambria" w:hAnsi="Cambria" w:hint="default"/>
        <w:color w:val="EF4623" w:themeColor="accent1"/>
      </w:rPr>
    </w:lvl>
  </w:abstractNum>
  <w:abstractNum w:abstractNumId="1" w15:restartNumberingAfterBreak="0">
    <w:nsid w:val="051D577C"/>
    <w:multiLevelType w:val="hybridMultilevel"/>
    <w:tmpl w:val="089818F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646C2"/>
    <w:multiLevelType w:val="hybridMultilevel"/>
    <w:tmpl w:val="7986A4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C4837"/>
    <w:multiLevelType w:val="hybridMultilevel"/>
    <w:tmpl w:val="2CE46F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6345F"/>
    <w:multiLevelType w:val="hybridMultilevel"/>
    <w:tmpl w:val="DD7A14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F49F4"/>
    <w:multiLevelType w:val="hybridMultilevel"/>
    <w:tmpl w:val="CD2816FC"/>
    <w:lvl w:ilvl="0" w:tplc="A6C8B906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0" w:hanging="360"/>
      </w:pPr>
    </w:lvl>
    <w:lvl w:ilvl="2" w:tplc="0C0A001B" w:tentative="1">
      <w:start w:val="1"/>
      <w:numFmt w:val="lowerRoman"/>
      <w:lvlText w:val="%3."/>
      <w:lvlJc w:val="right"/>
      <w:pPr>
        <w:ind w:left="2580" w:hanging="180"/>
      </w:pPr>
    </w:lvl>
    <w:lvl w:ilvl="3" w:tplc="0C0A000F" w:tentative="1">
      <w:start w:val="1"/>
      <w:numFmt w:val="decimal"/>
      <w:lvlText w:val="%4."/>
      <w:lvlJc w:val="left"/>
      <w:pPr>
        <w:ind w:left="3300" w:hanging="360"/>
      </w:pPr>
    </w:lvl>
    <w:lvl w:ilvl="4" w:tplc="0C0A0019" w:tentative="1">
      <w:start w:val="1"/>
      <w:numFmt w:val="lowerLetter"/>
      <w:lvlText w:val="%5."/>
      <w:lvlJc w:val="left"/>
      <w:pPr>
        <w:ind w:left="4020" w:hanging="360"/>
      </w:pPr>
    </w:lvl>
    <w:lvl w:ilvl="5" w:tplc="0C0A001B" w:tentative="1">
      <w:start w:val="1"/>
      <w:numFmt w:val="lowerRoman"/>
      <w:lvlText w:val="%6."/>
      <w:lvlJc w:val="right"/>
      <w:pPr>
        <w:ind w:left="4740" w:hanging="180"/>
      </w:pPr>
    </w:lvl>
    <w:lvl w:ilvl="6" w:tplc="0C0A000F" w:tentative="1">
      <w:start w:val="1"/>
      <w:numFmt w:val="decimal"/>
      <w:lvlText w:val="%7."/>
      <w:lvlJc w:val="left"/>
      <w:pPr>
        <w:ind w:left="5460" w:hanging="360"/>
      </w:pPr>
    </w:lvl>
    <w:lvl w:ilvl="7" w:tplc="0C0A0019" w:tentative="1">
      <w:start w:val="1"/>
      <w:numFmt w:val="lowerLetter"/>
      <w:lvlText w:val="%8."/>
      <w:lvlJc w:val="left"/>
      <w:pPr>
        <w:ind w:left="6180" w:hanging="360"/>
      </w:pPr>
    </w:lvl>
    <w:lvl w:ilvl="8" w:tplc="0C0A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1EE73AE8"/>
    <w:multiLevelType w:val="hybridMultilevel"/>
    <w:tmpl w:val="1E94742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ED6F4C"/>
    <w:multiLevelType w:val="hybridMultilevel"/>
    <w:tmpl w:val="6A18B82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CE2FD8"/>
    <w:multiLevelType w:val="hybridMultilevel"/>
    <w:tmpl w:val="F5406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3C1E36"/>
    <w:multiLevelType w:val="hybridMultilevel"/>
    <w:tmpl w:val="A34A008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283FE9"/>
    <w:multiLevelType w:val="hybridMultilevel"/>
    <w:tmpl w:val="1CE4B87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7F6A45"/>
    <w:multiLevelType w:val="multilevel"/>
    <w:tmpl w:val="0436C7FE"/>
    <w:lvl w:ilvl="0">
      <w:start w:val="1"/>
      <w:numFmt w:val="decimal"/>
      <w:pStyle w:val="Listaconnmeros"/>
      <w:lvlText w:val="%1."/>
      <w:lvlJc w:val="left"/>
      <w:pPr>
        <w:ind w:left="360" w:hanging="360"/>
      </w:pPr>
      <w:rPr>
        <w:rFonts w:hint="default"/>
        <w:color w:val="EF4623" w:themeColor="accent1"/>
      </w:rPr>
    </w:lvl>
    <w:lvl w:ilvl="1">
      <w:start w:val="1"/>
      <w:numFmt w:val="decimal"/>
      <w:pStyle w:val="Listaconnmeros2"/>
      <w:suff w:val="space"/>
      <w:lvlText w:val="%1.%2"/>
      <w:lvlJc w:val="left"/>
      <w:pPr>
        <w:ind w:left="936" w:hanging="576"/>
      </w:pPr>
      <w:rPr>
        <w:rFonts w:hint="default"/>
        <w:color w:val="EF4623" w:themeColor="accent1"/>
      </w:rPr>
    </w:lvl>
    <w:lvl w:ilvl="2">
      <w:start w:val="1"/>
      <w:numFmt w:val="lowerLetter"/>
      <w:pStyle w:val="Listaconnmeros3"/>
      <w:lvlText w:val="%3."/>
      <w:lvlJc w:val="left"/>
      <w:pPr>
        <w:ind w:left="720" w:hanging="360"/>
      </w:pPr>
      <w:rPr>
        <w:rFonts w:hint="default"/>
        <w:color w:val="EF4623" w:themeColor="accent1"/>
      </w:rPr>
    </w:lvl>
    <w:lvl w:ilvl="3">
      <w:start w:val="1"/>
      <w:numFmt w:val="lowerRoman"/>
      <w:pStyle w:val="Listaconnmeros4"/>
      <w:lvlText w:val="%4."/>
      <w:lvlJc w:val="left"/>
      <w:pPr>
        <w:ind w:left="1080" w:hanging="360"/>
      </w:pPr>
      <w:rPr>
        <w:rFonts w:hint="default"/>
        <w:color w:val="EF4623" w:themeColor="accent1"/>
      </w:rPr>
    </w:lvl>
    <w:lvl w:ilvl="4">
      <w:start w:val="1"/>
      <w:numFmt w:val="lowerLetter"/>
      <w:pStyle w:val="Listaconnmeros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F44391"/>
    <w:multiLevelType w:val="hybridMultilevel"/>
    <w:tmpl w:val="7A9E5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3456C4"/>
    <w:multiLevelType w:val="hybridMultilevel"/>
    <w:tmpl w:val="544C58B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3B6AA1"/>
    <w:multiLevelType w:val="hybridMultilevel"/>
    <w:tmpl w:val="DCA2D9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8619BE"/>
    <w:multiLevelType w:val="hybridMultilevel"/>
    <w:tmpl w:val="44E2F6A4"/>
    <w:lvl w:ilvl="0" w:tplc="402ADE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6" w15:restartNumberingAfterBreak="0">
    <w:nsid w:val="569726CA"/>
    <w:multiLevelType w:val="hybridMultilevel"/>
    <w:tmpl w:val="9460997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62D13"/>
    <w:multiLevelType w:val="hybridMultilevel"/>
    <w:tmpl w:val="5E1CEB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8A4A45"/>
    <w:multiLevelType w:val="hybridMultilevel"/>
    <w:tmpl w:val="105E47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DE4386"/>
    <w:multiLevelType w:val="hybridMultilevel"/>
    <w:tmpl w:val="6A2CA7B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3F2478"/>
    <w:multiLevelType w:val="multilevel"/>
    <w:tmpl w:val="2A9852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7B66CF1"/>
    <w:multiLevelType w:val="hybridMultilevel"/>
    <w:tmpl w:val="50F8CE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8D7BBF"/>
    <w:multiLevelType w:val="hybridMultilevel"/>
    <w:tmpl w:val="EC564E02"/>
    <w:lvl w:ilvl="0" w:tplc="7EE4852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0" w:hanging="360"/>
      </w:pPr>
    </w:lvl>
    <w:lvl w:ilvl="2" w:tplc="0C0A001B" w:tentative="1">
      <w:start w:val="1"/>
      <w:numFmt w:val="lowerRoman"/>
      <w:lvlText w:val="%3."/>
      <w:lvlJc w:val="right"/>
      <w:pPr>
        <w:ind w:left="2220" w:hanging="180"/>
      </w:pPr>
    </w:lvl>
    <w:lvl w:ilvl="3" w:tplc="0C0A000F" w:tentative="1">
      <w:start w:val="1"/>
      <w:numFmt w:val="decimal"/>
      <w:lvlText w:val="%4."/>
      <w:lvlJc w:val="left"/>
      <w:pPr>
        <w:ind w:left="2940" w:hanging="360"/>
      </w:pPr>
    </w:lvl>
    <w:lvl w:ilvl="4" w:tplc="0C0A0019" w:tentative="1">
      <w:start w:val="1"/>
      <w:numFmt w:val="lowerLetter"/>
      <w:lvlText w:val="%5."/>
      <w:lvlJc w:val="left"/>
      <w:pPr>
        <w:ind w:left="3660" w:hanging="360"/>
      </w:pPr>
    </w:lvl>
    <w:lvl w:ilvl="5" w:tplc="0C0A001B" w:tentative="1">
      <w:start w:val="1"/>
      <w:numFmt w:val="lowerRoman"/>
      <w:lvlText w:val="%6."/>
      <w:lvlJc w:val="right"/>
      <w:pPr>
        <w:ind w:left="4380" w:hanging="180"/>
      </w:pPr>
    </w:lvl>
    <w:lvl w:ilvl="6" w:tplc="0C0A000F" w:tentative="1">
      <w:start w:val="1"/>
      <w:numFmt w:val="decimal"/>
      <w:lvlText w:val="%7."/>
      <w:lvlJc w:val="left"/>
      <w:pPr>
        <w:ind w:left="5100" w:hanging="360"/>
      </w:pPr>
    </w:lvl>
    <w:lvl w:ilvl="7" w:tplc="0C0A0019" w:tentative="1">
      <w:start w:val="1"/>
      <w:numFmt w:val="lowerLetter"/>
      <w:lvlText w:val="%8."/>
      <w:lvlJc w:val="left"/>
      <w:pPr>
        <w:ind w:left="5820" w:hanging="360"/>
      </w:pPr>
    </w:lvl>
    <w:lvl w:ilvl="8" w:tplc="0C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3" w15:restartNumberingAfterBreak="0">
    <w:nsid w:val="7FC2070F"/>
    <w:multiLevelType w:val="hybridMultilevel"/>
    <w:tmpl w:val="1534DA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11"/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20"/>
  </w:num>
  <w:num w:numId="7">
    <w:abstractNumId w:val="14"/>
  </w:num>
  <w:num w:numId="8">
    <w:abstractNumId w:val="16"/>
  </w:num>
  <w:num w:numId="9">
    <w:abstractNumId w:val="9"/>
  </w:num>
  <w:num w:numId="10">
    <w:abstractNumId w:val="8"/>
  </w:num>
  <w:num w:numId="11">
    <w:abstractNumId w:val="15"/>
  </w:num>
  <w:num w:numId="12">
    <w:abstractNumId w:val="6"/>
  </w:num>
  <w:num w:numId="13">
    <w:abstractNumId w:val="22"/>
  </w:num>
  <w:num w:numId="14">
    <w:abstractNumId w:val="5"/>
  </w:num>
  <w:num w:numId="15">
    <w:abstractNumId w:val="3"/>
  </w:num>
  <w:num w:numId="16">
    <w:abstractNumId w:val="1"/>
  </w:num>
  <w:num w:numId="17">
    <w:abstractNumId w:val="23"/>
  </w:num>
  <w:num w:numId="18">
    <w:abstractNumId w:val="12"/>
  </w:num>
  <w:num w:numId="19">
    <w:abstractNumId w:val="10"/>
  </w:num>
  <w:num w:numId="20">
    <w:abstractNumId w:val="4"/>
  </w:num>
  <w:num w:numId="21">
    <w:abstractNumId w:val="21"/>
  </w:num>
  <w:num w:numId="22">
    <w:abstractNumId w:val="13"/>
  </w:num>
  <w:num w:numId="23">
    <w:abstractNumId w:val="18"/>
  </w:num>
  <w:num w:numId="24">
    <w:abstractNumId w:val="2"/>
  </w:num>
  <w:num w:numId="25">
    <w:abstractNumId w:val="7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964"/>
    <w:rsid w:val="00023EF4"/>
    <w:rsid w:val="00024291"/>
    <w:rsid w:val="00041C60"/>
    <w:rsid w:val="00062E7C"/>
    <w:rsid w:val="00087159"/>
    <w:rsid w:val="00094281"/>
    <w:rsid w:val="00094C9E"/>
    <w:rsid w:val="000B0165"/>
    <w:rsid w:val="000B05A2"/>
    <w:rsid w:val="000E530B"/>
    <w:rsid w:val="000F7D21"/>
    <w:rsid w:val="00123B2B"/>
    <w:rsid w:val="00132001"/>
    <w:rsid w:val="00155F97"/>
    <w:rsid w:val="0018792B"/>
    <w:rsid w:val="001F56C7"/>
    <w:rsid w:val="002067B7"/>
    <w:rsid w:val="00231E91"/>
    <w:rsid w:val="0023406F"/>
    <w:rsid w:val="0024588B"/>
    <w:rsid w:val="002A70D8"/>
    <w:rsid w:val="002C038B"/>
    <w:rsid w:val="002C5825"/>
    <w:rsid w:val="002F5308"/>
    <w:rsid w:val="003340C0"/>
    <w:rsid w:val="0034307E"/>
    <w:rsid w:val="00347961"/>
    <w:rsid w:val="0038780A"/>
    <w:rsid w:val="00397B2A"/>
    <w:rsid w:val="003C3E6F"/>
    <w:rsid w:val="004225D0"/>
    <w:rsid w:val="00440B3C"/>
    <w:rsid w:val="0045082A"/>
    <w:rsid w:val="00472F12"/>
    <w:rsid w:val="0048286D"/>
    <w:rsid w:val="004A3071"/>
    <w:rsid w:val="004D7205"/>
    <w:rsid w:val="005060E6"/>
    <w:rsid w:val="005063A5"/>
    <w:rsid w:val="0050669C"/>
    <w:rsid w:val="005361E9"/>
    <w:rsid w:val="0056372F"/>
    <w:rsid w:val="005975BB"/>
    <w:rsid w:val="005B36B9"/>
    <w:rsid w:val="005E0BA4"/>
    <w:rsid w:val="006245A3"/>
    <w:rsid w:val="00652132"/>
    <w:rsid w:val="006B6B4E"/>
    <w:rsid w:val="006D46DC"/>
    <w:rsid w:val="006E3B80"/>
    <w:rsid w:val="006E73D3"/>
    <w:rsid w:val="00700378"/>
    <w:rsid w:val="007169F6"/>
    <w:rsid w:val="0071750B"/>
    <w:rsid w:val="0072416A"/>
    <w:rsid w:val="00753702"/>
    <w:rsid w:val="00776398"/>
    <w:rsid w:val="00794A85"/>
    <w:rsid w:val="007A7498"/>
    <w:rsid w:val="007A78EF"/>
    <w:rsid w:val="007C0C01"/>
    <w:rsid w:val="00865D91"/>
    <w:rsid w:val="008700A7"/>
    <w:rsid w:val="008B5B7E"/>
    <w:rsid w:val="008C68B1"/>
    <w:rsid w:val="008F7C49"/>
    <w:rsid w:val="00963EDD"/>
    <w:rsid w:val="00997892"/>
    <w:rsid w:val="009B4531"/>
    <w:rsid w:val="009C6F59"/>
    <w:rsid w:val="009F19A4"/>
    <w:rsid w:val="00A308E8"/>
    <w:rsid w:val="00A42A83"/>
    <w:rsid w:val="00A63056"/>
    <w:rsid w:val="00AA5C87"/>
    <w:rsid w:val="00AC42B5"/>
    <w:rsid w:val="00AD7A79"/>
    <w:rsid w:val="00AE5B38"/>
    <w:rsid w:val="00B07663"/>
    <w:rsid w:val="00B1507F"/>
    <w:rsid w:val="00B57A2A"/>
    <w:rsid w:val="00B73020"/>
    <w:rsid w:val="00B937A5"/>
    <w:rsid w:val="00B96C46"/>
    <w:rsid w:val="00BC33FF"/>
    <w:rsid w:val="00C05469"/>
    <w:rsid w:val="00C20908"/>
    <w:rsid w:val="00C57190"/>
    <w:rsid w:val="00CB4747"/>
    <w:rsid w:val="00CF34F3"/>
    <w:rsid w:val="00D11A28"/>
    <w:rsid w:val="00D44C14"/>
    <w:rsid w:val="00D51A6A"/>
    <w:rsid w:val="00D5672C"/>
    <w:rsid w:val="00D73123"/>
    <w:rsid w:val="00D75772"/>
    <w:rsid w:val="00D91967"/>
    <w:rsid w:val="00DC72CE"/>
    <w:rsid w:val="00DD19D5"/>
    <w:rsid w:val="00DE1FC0"/>
    <w:rsid w:val="00E003AF"/>
    <w:rsid w:val="00E42C1A"/>
    <w:rsid w:val="00E50964"/>
    <w:rsid w:val="00E526C5"/>
    <w:rsid w:val="00E80220"/>
    <w:rsid w:val="00EA0DF4"/>
    <w:rsid w:val="00EA1B03"/>
    <w:rsid w:val="00EC486E"/>
    <w:rsid w:val="00EC527A"/>
    <w:rsid w:val="00EE5372"/>
    <w:rsid w:val="00F04B56"/>
    <w:rsid w:val="00F16B44"/>
    <w:rsid w:val="00F66D27"/>
    <w:rsid w:val="00F9516E"/>
    <w:rsid w:val="00FB0421"/>
    <w:rsid w:val="00FF3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DBF1BF7"/>
  <w15:docId w15:val="{89EB6C85-3DFA-41AB-BCB6-92B0DB159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404040" w:themeColor="text1" w:themeTint="BF"/>
        <w:lang w:val="en-US" w:eastAsia="en-US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1"/>
    <w:qFormat/>
    <w:pPr>
      <w:pageBreakBefore/>
      <w:pBdr>
        <w:bottom w:val="single" w:sz="8" w:space="1" w:color="auto"/>
      </w:pBdr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Ttulo3">
    <w:name w:val="heading 3"/>
    <w:basedOn w:val="Normal"/>
    <w:next w:val="Normal"/>
    <w:link w:val="Ttulo3Car"/>
    <w:uiPriority w:val="1"/>
    <w:unhideWhenUsed/>
    <w:qFormat/>
    <w:rsid w:val="009F19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F1D09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  <w:ind w:left="29" w:right="144"/>
    </w:pPr>
    <w:rPr>
      <w:color w:val="EF4623" w:themeColor="accent1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F4623" w:themeColor="accent1"/>
    </w:rPr>
  </w:style>
  <w:style w:type="paragraph" w:styleId="Subttulo">
    <w:name w:val="Subtitle"/>
    <w:basedOn w:val="Normal"/>
    <w:next w:val="Normal"/>
    <w:link w:val="SubttuloCar"/>
    <w:uiPriority w:val="3"/>
    <w:unhideWhenUsed/>
    <w:qFormat/>
    <w:pPr>
      <w:numPr>
        <w:ilvl w:val="1"/>
      </w:numPr>
      <w:spacing w:before="40" w:after="160" w:line="288" w:lineRule="auto"/>
      <w:ind w:left="72"/>
    </w:pPr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Grfico">
    <w:name w:val="Gráfico"/>
    <w:basedOn w:val="Normal"/>
    <w:uiPriority w:val="99"/>
    <w:pPr>
      <w:spacing w:after="80" w:line="240" w:lineRule="auto"/>
      <w:jc w:val="center"/>
    </w:pPr>
  </w:style>
  <w:style w:type="paragraph" w:styleId="Encabezado">
    <w:name w:val="header"/>
    <w:basedOn w:val="Normal"/>
    <w:link w:val="EncabezadoCar"/>
    <w:uiPriority w:val="99"/>
    <w:qFormat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04040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paragraph" w:customStyle="1" w:styleId="Encabezadodeinformacin">
    <w:name w:val="Encabezado de información"/>
    <w:basedOn w:val="Normal"/>
    <w:uiPriority w:val="2"/>
    <w:qFormat/>
    <w:pPr>
      <w:spacing w:after="60" w:line="240" w:lineRule="auto"/>
      <w:ind w:left="29" w:right="29"/>
      <w:jc w:val="right"/>
    </w:pPr>
    <w:rPr>
      <w:b/>
      <w:bCs/>
      <w:color w:val="EF4623" w:themeColor="accent1"/>
      <w:sz w:val="36"/>
    </w:rPr>
  </w:style>
  <w:style w:type="paragraph" w:customStyle="1" w:styleId="Pgina">
    <w:name w:val="Página"/>
    <w:basedOn w:val="Normal"/>
    <w:next w:val="Normal"/>
    <w:uiPriority w:val="99"/>
    <w:unhideWhenUsed/>
    <w:qFormat/>
    <w:pPr>
      <w:spacing w:after="40" w:line="240" w:lineRule="auto"/>
    </w:pPr>
    <w:rPr>
      <w:noProof/>
      <w:color w:val="000000" w:themeColor="text1"/>
      <w:sz w:val="36"/>
    </w:rPr>
  </w:style>
  <w:style w:type="paragraph" w:styleId="Ttulo">
    <w:name w:val="Title"/>
    <w:basedOn w:val="Normal"/>
    <w:next w:val="Normal"/>
    <w:link w:val="TtuloCar"/>
    <w:uiPriority w:val="2"/>
    <w:qFormat/>
    <w:pPr>
      <w:spacing w:after="40" w:line="240" w:lineRule="auto"/>
    </w:pPr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customStyle="1" w:styleId="TtuloCar">
    <w:name w:val="Título Car"/>
    <w:basedOn w:val="Fuentedeprrafopredeter"/>
    <w:link w:val="Ttulo"/>
    <w:uiPriority w:val="2"/>
    <w:rPr>
      <w:rFonts w:asciiTheme="majorHAnsi" w:eastAsiaTheme="majorEastAsia" w:hAnsiTheme="majorHAnsi" w:cstheme="majorBidi"/>
      <w:b/>
      <w:bCs/>
      <w:color w:val="EF4623" w:themeColor="accent1"/>
      <w:sz w:val="20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10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3"/>
    <w:rPr>
      <w:rFonts w:asciiTheme="majorHAnsi" w:eastAsiaTheme="majorEastAsia" w:hAnsiTheme="majorHAnsi" w:cstheme="majorBidi"/>
      <w:b/>
      <w:bCs/>
      <w:caps/>
      <w:color w:val="000000" w:themeColor="text1"/>
      <w:kern w:val="20"/>
      <w:sz w:val="60"/>
    </w:rPr>
  </w:style>
  <w:style w:type="paragraph" w:customStyle="1" w:styleId="Descripcinbreve">
    <w:name w:val="Descripción breve"/>
    <w:basedOn w:val="Normal"/>
    <w:uiPriority w:val="3"/>
    <w:qFormat/>
    <w:pPr>
      <w:spacing w:before="360" w:after="480" w:line="360" w:lineRule="auto"/>
    </w:pPr>
    <w:rPr>
      <w:i/>
      <w:iCs/>
      <w:color w:val="EF4623" w:themeColor="accent1"/>
      <w:kern w:val="20"/>
      <w:sz w:val="28"/>
    </w:rPr>
  </w:style>
  <w:style w:type="paragraph" w:styleId="Sinespaciado">
    <w:name w:val="No Spacing"/>
    <w:link w:val="SinespaciadoCar"/>
    <w:uiPriority w:val="1"/>
    <w:unhideWhenUsed/>
    <w:qFormat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Pr>
      <w:color w:val="5F5F5F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qFormat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1"/>
    <w:rPr>
      <w:rFonts w:asciiTheme="majorHAnsi" w:eastAsiaTheme="majorEastAsia" w:hAnsiTheme="majorHAnsi" w:cstheme="majorBidi"/>
      <w:b/>
      <w:bCs/>
      <w:color w:val="000000" w:themeColor="text1"/>
      <w:sz w:val="40"/>
    </w:rPr>
  </w:style>
  <w:style w:type="paragraph" w:styleId="TtuloTDC">
    <w:name w:val="TOC Heading"/>
    <w:basedOn w:val="Ttulo1"/>
    <w:next w:val="Normal"/>
    <w:uiPriority w:val="39"/>
    <w:unhideWhenUsed/>
    <w:qFormat/>
    <w:pPr>
      <w:pBdr>
        <w:bottom w:val="none" w:sz="0" w:space="0" w:color="auto"/>
      </w:pBdr>
      <w:spacing w:before="0" w:after="360"/>
      <w:outlineLvl w:val="9"/>
    </w:pPr>
    <w:rPr>
      <w:color w:val="EF4623" w:themeColor="accent1"/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1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Cita">
    <w:name w:val="Quote"/>
    <w:basedOn w:val="Normal"/>
    <w:next w:val="Normal"/>
    <w:link w:val="CitaCar"/>
    <w:uiPriority w:val="1"/>
    <w:unhideWhenUsed/>
    <w:qFormat/>
    <w:pPr>
      <w:spacing w:before="240" w:after="240" w:line="288" w:lineRule="auto"/>
    </w:pPr>
    <w:rPr>
      <w:i/>
      <w:iCs/>
      <w:color w:val="EF4623" w:themeColor="accent1"/>
      <w:kern w:val="20"/>
      <w:sz w:val="24"/>
    </w:rPr>
  </w:style>
  <w:style w:type="character" w:customStyle="1" w:styleId="CitaCar">
    <w:name w:val="Cita Car"/>
    <w:basedOn w:val="Fuentedeprrafopredeter"/>
    <w:link w:val="Cita"/>
    <w:uiPriority w:val="1"/>
    <w:rPr>
      <w:i/>
      <w:iCs/>
      <w:color w:val="EF4623" w:themeColor="accent1"/>
      <w:kern w:val="20"/>
      <w:sz w:val="24"/>
    </w:rPr>
  </w:style>
  <w:style w:type="paragraph" w:styleId="Firma">
    <w:name w:val="Signature"/>
    <w:basedOn w:val="Normal"/>
    <w:link w:val="FirmaCar"/>
    <w:uiPriority w:val="9"/>
    <w:unhideWhenUsed/>
    <w:qFormat/>
    <w:pPr>
      <w:spacing w:before="720" w:after="0" w:line="312" w:lineRule="auto"/>
      <w:contextualSpacing/>
    </w:pPr>
    <w:rPr>
      <w:color w:val="595959" w:themeColor="text1" w:themeTint="A6"/>
      <w:kern w:val="20"/>
    </w:rPr>
  </w:style>
  <w:style w:type="character" w:customStyle="1" w:styleId="FirmaCar">
    <w:name w:val="Firma Car"/>
    <w:basedOn w:val="Fuentedeprrafopredeter"/>
    <w:link w:val="Firma"/>
    <w:uiPriority w:val="9"/>
    <w:rPr>
      <w:color w:val="595959" w:themeColor="text1" w:themeTint="A6"/>
      <w:kern w:val="20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</w:rPr>
  </w:style>
  <w:style w:type="paragraph" w:styleId="Listaconnmeros">
    <w:name w:val="List Number"/>
    <w:basedOn w:val="Normal"/>
    <w:uiPriority w:val="1"/>
    <w:unhideWhenUsed/>
    <w:qFormat/>
    <w:pPr>
      <w:numPr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2">
    <w:name w:val="List Number 2"/>
    <w:basedOn w:val="Normal"/>
    <w:uiPriority w:val="1"/>
    <w:unhideWhenUsed/>
    <w:qFormat/>
    <w:pPr>
      <w:numPr>
        <w:ilvl w:val="1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3">
    <w:name w:val="List Number 3"/>
    <w:basedOn w:val="Normal"/>
    <w:uiPriority w:val="18"/>
    <w:unhideWhenUsed/>
    <w:pPr>
      <w:numPr>
        <w:ilvl w:val="2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4">
    <w:name w:val="List Number 4"/>
    <w:basedOn w:val="Normal"/>
    <w:uiPriority w:val="18"/>
    <w:unhideWhenUsed/>
    <w:pPr>
      <w:numPr>
        <w:ilvl w:val="3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paragraph" w:styleId="Listaconnmeros5">
    <w:name w:val="List Number 5"/>
    <w:basedOn w:val="Normal"/>
    <w:uiPriority w:val="18"/>
    <w:unhideWhenUsed/>
    <w:pPr>
      <w:numPr>
        <w:ilvl w:val="4"/>
        <w:numId w:val="3"/>
      </w:numPr>
      <w:spacing w:before="40" w:after="160" w:line="288" w:lineRule="auto"/>
      <w:contextualSpacing/>
    </w:pPr>
    <w:rPr>
      <w:color w:val="595959" w:themeColor="text1" w:themeTint="A6"/>
      <w:kern w:val="20"/>
    </w:rPr>
  </w:style>
  <w:style w:type="table" w:customStyle="1" w:styleId="Tablafinanciera">
    <w:name w:val="Tabla financiera"/>
    <w:basedOn w:val="Tablanormal"/>
    <w:uiPriority w:val="99"/>
    <w:rsid w:val="00CB4747"/>
    <w:pPr>
      <w:spacing w:before="60" w:after="60" w:line="240" w:lineRule="auto"/>
    </w:pPr>
    <w:tblPr>
      <w:tblBorders>
        <w:top w:val="single" w:sz="8" w:space="0" w:color="000000" w:themeColor="text1"/>
        <w:left w:val="single" w:sz="8" w:space="0" w:color="000000" w:themeColor="text1"/>
        <w:bottom w:val="single" w:sz="24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left w:w="72" w:type="dxa"/>
        <w:right w:w="72" w:type="dxa"/>
      </w:tblCellMar>
    </w:tblPr>
    <w:tblStylePr w:type="firstRow">
      <w:pPr>
        <w:wordWrap/>
        <w:spacing w:beforeLines="0" w:before="40" w:beforeAutospacing="0" w:afterLines="0" w:after="40" w:afterAutospacing="0"/>
        <w:jc w:val="left"/>
      </w:pPr>
      <w:rPr>
        <w:rFonts w:asciiTheme="majorHAnsi" w:hAnsiTheme="majorHAnsi"/>
        <w:b/>
        <w:i w:val="0"/>
        <w:caps w:val="0"/>
        <w:smallCaps w:val="0"/>
        <w:color w:val="000000" w:themeColor="text1"/>
        <w:sz w:val="22"/>
      </w:rPr>
    </w:tblStylePr>
    <w:tblStylePr w:type="firstCol">
      <w:rPr>
        <w:b/>
        <w:color w:val="00000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Decimalesdeltextodelatabla">
    <w:name w:val="Decimales del texto de la tabla"/>
    <w:basedOn w:val="Normal"/>
    <w:uiPriority w:val="1"/>
    <w:qFormat/>
    <w:pPr>
      <w:tabs>
        <w:tab w:val="decimal" w:pos="869"/>
      </w:tabs>
      <w:spacing w:before="60" w:after="60" w:line="240" w:lineRule="auto"/>
    </w:pPr>
  </w:style>
  <w:style w:type="paragraph" w:customStyle="1" w:styleId="Textodelatabla">
    <w:name w:val="Texto de la tabla"/>
    <w:basedOn w:val="Normal"/>
    <w:uiPriority w:val="1"/>
    <w:qFormat/>
    <w:pPr>
      <w:spacing w:before="60" w:after="60" w:line="240" w:lineRule="auto"/>
    </w:pPr>
  </w:style>
  <w:style w:type="paragraph" w:customStyle="1" w:styleId="Organizacin">
    <w:name w:val="Organización"/>
    <w:basedOn w:val="Normal"/>
    <w:uiPriority w:val="2"/>
    <w:qFormat/>
    <w:pPr>
      <w:spacing w:after="60" w:line="240" w:lineRule="auto"/>
      <w:ind w:left="29" w:right="29"/>
    </w:pPr>
    <w:rPr>
      <w:b/>
      <w:bCs/>
      <w:color w:val="EF4623" w:themeColor="accent1"/>
      <w:sz w:val="3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D5672C"/>
    <w:pPr>
      <w:spacing w:after="100" w:line="276" w:lineRule="auto"/>
      <w:ind w:left="220"/>
    </w:pPr>
    <w:rPr>
      <w:rFonts w:eastAsiaTheme="minorEastAsia"/>
      <w:color w:val="auto"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D5672C"/>
    <w:pPr>
      <w:spacing w:after="100" w:line="276" w:lineRule="auto"/>
      <w:ind w:left="440"/>
    </w:pPr>
    <w:rPr>
      <w:rFonts w:eastAsiaTheme="minorEastAsia"/>
      <w:color w:val="auto"/>
      <w:sz w:val="22"/>
      <w:szCs w:val="22"/>
    </w:rPr>
  </w:style>
  <w:style w:type="paragraph" w:styleId="Prrafodelista">
    <w:name w:val="List Paragraph"/>
    <w:basedOn w:val="Normal"/>
    <w:uiPriority w:val="34"/>
    <w:qFormat/>
    <w:rsid w:val="008700A7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1"/>
    <w:rsid w:val="009F19A4"/>
    <w:rPr>
      <w:rFonts w:asciiTheme="majorHAnsi" w:eastAsiaTheme="majorEastAsia" w:hAnsiTheme="majorHAnsi" w:cstheme="majorBidi"/>
      <w:color w:val="7F1D09" w:themeColor="accent1" w:themeShade="7F"/>
      <w:sz w:val="24"/>
      <w:szCs w:val="24"/>
    </w:rPr>
  </w:style>
  <w:style w:type="paragraph" w:styleId="TDC4">
    <w:name w:val="toc 4"/>
    <w:basedOn w:val="Normal"/>
    <w:next w:val="Normal"/>
    <w:autoRedefine/>
    <w:uiPriority w:val="39"/>
    <w:unhideWhenUsed/>
    <w:rsid w:val="00B937A5"/>
    <w:pPr>
      <w:spacing w:after="100" w:line="259" w:lineRule="auto"/>
      <w:ind w:left="66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B937A5"/>
    <w:pPr>
      <w:spacing w:after="100" w:line="259" w:lineRule="auto"/>
      <w:ind w:left="88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B937A5"/>
    <w:pPr>
      <w:spacing w:after="100" w:line="259" w:lineRule="auto"/>
      <w:ind w:left="110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B937A5"/>
    <w:pPr>
      <w:spacing w:after="100" w:line="259" w:lineRule="auto"/>
      <w:ind w:left="132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B937A5"/>
    <w:pPr>
      <w:spacing w:after="100" w:line="259" w:lineRule="auto"/>
      <w:ind w:left="1540"/>
    </w:pPr>
    <w:rPr>
      <w:rFonts w:eastAsiaTheme="minorEastAsia"/>
      <w:color w:val="auto"/>
      <w:sz w:val="22"/>
      <w:szCs w:val="22"/>
      <w:lang w:val="es-ES"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B937A5"/>
    <w:pPr>
      <w:spacing w:after="100" w:line="259" w:lineRule="auto"/>
      <w:ind w:left="1760"/>
    </w:pPr>
    <w:rPr>
      <w:rFonts w:eastAsiaTheme="minorEastAsia"/>
      <w:color w:val="auto"/>
      <w:sz w:val="22"/>
      <w:szCs w:val="22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B937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5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tel%20i7\AppData\Roaming\Microsoft\Templates\Informe%20anual%20rojinegr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2FAB51E3801409DB1D386749F9E04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74ED9D-48B6-45CF-A7EA-273FE440AA55}"/>
      </w:docPartPr>
      <w:docPartBody>
        <w:p w:rsidR="00A62898" w:rsidRDefault="00FF0E58">
          <w:pPr>
            <w:pStyle w:val="D2FAB51E3801409DB1D386749F9E0495"/>
          </w:pPr>
          <w:r w:rsidRPr="00D5672C">
            <w:rPr>
              <w:noProof/>
            </w:rPr>
            <w:t>[Agregue aquí una cita de un ejecutivo de la compañía o use este espacio para incluir un breve resumen del contenido del documento.]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60E6EB78"/>
    <w:lvl w:ilvl="0">
      <w:start w:val="1"/>
      <w:numFmt w:val="bullet"/>
      <w:pStyle w:val="Listaconvietas"/>
      <w:lvlText w:val="•"/>
      <w:lvlJc w:val="left"/>
      <w:pPr>
        <w:ind w:left="576" w:hanging="288"/>
      </w:pPr>
      <w:rPr>
        <w:rFonts w:ascii="Cambria" w:hAnsi="Cambria" w:hint="default"/>
        <w:color w:val="4472C4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B1"/>
    <w:rsid w:val="001253B1"/>
    <w:rsid w:val="001B4BEB"/>
    <w:rsid w:val="001C27A1"/>
    <w:rsid w:val="006D3FB2"/>
    <w:rsid w:val="00911F48"/>
    <w:rsid w:val="00A22C8E"/>
    <w:rsid w:val="00A62898"/>
    <w:rsid w:val="00DE0FD5"/>
    <w:rsid w:val="00E72D5B"/>
    <w:rsid w:val="00F611CC"/>
    <w:rsid w:val="00FF0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7C244FD3C2D41AC92210230EE72B04F">
    <w:name w:val="67C244FD3C2D41AC92210230EE72B04F"/>
  </w:style>
  <w:style w:type="paragraph" w:customStyle="1" w:styleId="D9A62B8BB1644C9D921CDEF604924600">
    <w:name w:val="D9A62B8BB1644C9D921CDEF604924600"/>
  </w:style>
  <w:style w:type="paragraph" w:customStyle="1" w:styleId="B3AB102D886348359C80B31C86F7F74F">
    <w:name w:val="B3AB102D886348359C80B31C86F7F74F"/>
  </w:style>
  <w:style w:type="paragraph" w:customStyle="1" w:styleId="3E645ABFFF9A41CAA0F9E19510C1C15C">
    <w:name w:val="3E645ABFFF9A41CAA0F9E19510C1C15C"/>
  </w:style>
  <w:style w:type="paragraph" w:customStyle="1" w:styleId="C72B63B49AA4438D8922359AF5810C99">
    <w:name w:val="C72B63B49AA4438D8922359AF5810C99"/>
  </w:style>
  <w:style w:type="paragraph" w:customStyle="1" w:styleId="94AB0070B0AF4072B81CD22FE12AE289">
    <w:name w:val="94AB0070B0AF4072B81CD22FE12AE289"/>
  </w:style>
  <w:style w:type="paragraph" w:customStyle="1" w:styleId="5E253D55E5054702ACE44349126D0CAA">
    <w:name w:val="5E253D55E5054702ACE44349126D0CAA"/>
  </w:style>
  <w:style w:type="paragraph" w:styleId="Listaconvietas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  <w:lang w:val="en-US" w:eastAsia="en-US"/>
    </w:rPr>
  </w:style>
  <w:style w:type="paragraph" w:customStyle="1" w:styleId="0E48F25086C04EF6B82DC39B40E8C521">
    <w:name w:val="0E48F25086C04EF6B82DC39B40E8C521"/>
  </w:style>
  <w:style w:type="paragraph" w:customStyle="1" w:styleId="206CC0B6F62046EB99B05364C0015AA4">
    <w:name w:val="206CC0B6F62046EB99B05364C0015AA4"/>
  </w:style>
  <w:style w:type="paragraph" w:customStyle="1" w:styleId="F9F1234FE5314E40B5837D1ED4E4CF68">
    <w:name w:val="F9F1234FE5314E40B5837D1ED4E4CF68"/>
  </w:style>
  <w:style w:type="paragraph" w:customStyle="1" w:styleId="1BF081B7CBE445D39A91F976A8FEEDA0">
    <w:name w:val="1BF081B7CBE445D39A91F976A8FEEDA0"/>
  </w:style>
  <w:style w:type="paragraph" w:customStyle="1" w:styleId="3767EC8C608D4816AC375390D6C7063F">
    <w:name w:val="3767EC8C608D4816AC375390D6C7063F"/>
  </w:style>
  <w:style w:type="paragraph" w:customStyle="1" w:styleId="523124B495954838A90968F89F0CE046">
    <w:name w:val="523124B495954838A90968F89F0CE046"/>
  </w:style>
  <w:style w:type="paragraph" w:customStyle="1" w:styleId="927A47A2014149318E1EBD877E8CA5D0">
    <w:name w:val="927A47A2014149318E1EBD877E8CA5D0"/>
  </w:style>
  <w:style w:type="paragraph" w:customStyle="1" w:styleId="848BA1D81EB74ADFB70AF0340CC63764">
    <w:name w:val="848BA1D81EB74ADFB70AF0340CC63764"/>
  </w:style>
  <w:style w:type="character" w:styleId="Textoennegrita">
    <w:name w:val="Strong"/>
    <w:basedOn w:val="Fuentedeprrafopredeter"/>
    <w:uiPriority w:val="10"/>
    <w:qFormat/>
    <w:rPr>
      <w:b/>
      <w:bCs/>
    </w:rPr>
  </w:style>
  <w:style w:type="paragraph" w:customStyle="1" w:styleId="C8F01CE32DA34A649CD13C72D41B9CF3">
    <w:name w:val="C8F01CE32DA34A649CD13C72D41B9CF3"/>
  </w:style>
  <w:style w:type="paragraph" w:customStyle="1" w:styleId="F2CADC7DA6FC443DBB416BAB6AA9A639">
    <w:name w:val="F2CADC7DA6FC443DBB416BAB6AA9A639"/>
  </w:style>
  <w:style w:type="paragraph" w:customStyle="1" w:styleId="5B16772CDA7041319C83D12F70616DB2">
    <w:name w:val="5B16772CDA7041319C83D12F70616DB2"/>
  </w:style>
  <w:style w:type="paragraph" w:customStyle="1" w:styleId="F458A25E63B548758954F29DE46CB4EB">
    <w:name w:val="F458A25E63B548758954F29DE46CB4EB"/>
  </w:style>
  <w:style w:type="paragraph" w:customStyle="1" w:styleId="68627CD08D00444A9D93DBC3FAB27586">
    <w:name w:val="68627CD08D00444A9D93DBC3FAB27586"/>
  </w:style>
  <w:style w:type="paragraph" w:customStyle="1" w:styleId="33D48A5F06904116B745BBCBABAC71C7">
    <w:name w:val="33D48A5F06904116B745BBCBABAC71C7"/>
  </w:style>
  <w:style w:type="paragraph" w:customStyle="1" w:styleId="E9275C89BF3E4607B4BF7E93C2F0F3B3">
    <w:name w:val="E9275C89BF3E4607B4BF7E93C2F0F3B3"/>
  </w:style>
  <w:style w:type="paragraph" w:customStyle="1" w:styleId="C887B65E54544C4091AE6D27BB13FBEC">
    <w:name w:val="C887B65E54544C4091AE6D27BB13FBEC"/>
  </w:style>
  <w:style w:type="paragraph" w:customStyle="1" w:styleId="AF3034DCC10D4653ADF3920B966FD2BD">
    <w:name w:val="AF3034DCC10D4653ADF3920B966FD2BD"/>
  </w:style>
  <w:style w:type="paragraph" w:customStyle="1" w:styleId="FFC6940115BD4071AF2D8106B321C14D">
    <w:name w:val="FFC6940115BD4071AF2D8106B321C14D"/>
  </w:style>
  <w:style w:type="paragraph" w:customStyle="1" w:styleId="D2FAB51E3801409DB1D386749F9E0495">
    <w:name w:val="D2FAB51E3801409DB1D386749F9E0495"/>
  </w:style>
  <w:style w:type="paragraph" w:customStyle="1" w:styleId="5A23221F8F2F4A5FB5195BE9ECB86CF7">
    <w:name w:val="5A23221F8F2F4A5FB5195BE9ECB86CF7"/>
    <w:rsid w:val="001253B1"/>
  </w:style>
  <w:style w:type="paragraph" w:customStyle="1" w:styleId="3FC7DB214DF24268BC7A484CA16D8834">
    <w:name w:val="3FC7DB214DF24268BC7A484CA16D8834"/>
    <w:rsid w:val="001253B1"/>
  </w:style>
  <w:style w:type="paragraph" w:customStyle="1" w:styleId="7AD2AFB762AA47CF9E0D8DB9CC80824D">
    <w:name w:val="7AD2AFB762AA47CF9E0D8DB9CC80824D"/>
    <w:rsid w:val="001253B1"/>
  </w:style>
  <w:style w:type="paragraph" w:customStyle="1" w:styleId="BDC36AD254114ABA85BDD9404A515FDC">
    <w:name w:val="BDC36AD254114ABA85BDD9404A515FDC"/>
    <w:rsid w:val="00F611CC"/>
  </w:style>
  <w:style w:type="paragraph" w:customStyle="1" w:styleId="8B2093E1E88149BB9D393009640D0DD5">
    <w:name w:val="8B2093E1E88149BB9D393009640D0DD5"/>
    <w:rsid w:val="00F611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siness Set_Red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EF4623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>Desarrollo de una pagina web de microlearnig</Abstract>
  <CompanyAddress/>
  <CompanyPhone/>
  <CompanyFax/>
  <CompanyEmail>Rleon.rlg@gmail.com</CompanyEmail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688E3CC-6BFC-4E7C-8F7E-5968F9BFCA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DF4E9A0-1349-4623-8009-5FCEC1C2F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rojinegro</Template>
  <TotalTime>845</TotalTime>
  <Pages>35</Pages>
  <Words>1750</Words>
  <Characters>9627</Characters>
  <Application>Microsoft Office Word</Application>
  <DocSecurity>0</DocSecurity>
  <Lines>80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Leon</dc:creator>
  <cp:keywords/>
  <dc:description/>
  <cp:lastModifiedBy>Rodrigo Leon</cp:lastModifiedBy>
  <cp:revision>39</cp:revision>
  <cp:lastPrinted>2018-11-13T00:50:00Z</cp:lastPrinted>
  <dcterms:created xsi:type="dcterms:W3CDTF">2018-09-14T22:36:00Z</dcterms:created>
  <dcterms:modified xsi:type="dcterms:W3CDTF">2018-11-27T01:04:00Z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TC028350649991</vt:lpwstr>
  </property>
</Properties>
</file>