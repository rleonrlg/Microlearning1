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  <w:lang w:val="es-ES"/>
        </w:rPr>
        <w:id w:val="-1975434350"/>
        <w:docPartObj>
          <w:docPartGallery w:val="Cover Pages"/>
          <w:docPartUnique/>
        </w:docPartObj>
      </w:sdtPr>
      <w:sdtContent>
        <w:p w:rsidR="00E80220" w:rsidRPr="00D5672C" w:rsidRDefault="00E80220">
          <w:pPr>
            <w:rPr>
              <w:noProof/>
              <w:lang w:val="es-ES"/>
            </w:rPr>
          </w:pPr>
        </w:p>
        <w:p w:rsidR="00E80220" w:rsidRPr="00D5672C" w:rsidRDefault="00E50964">
          <w:pPr>
            <w:rPr>
              <w:b/>
              <w:bCs/>
              <w:noProof/>
              <w:lang w:val="es-ES"/>
            </w:rPr>
          </w:pPr>
          <w:r w:rsidRPr="00D5672C">
            <w:rPr>
              <w:b/>
              <w:bCs/>
              <w:noProof/>
              <w:lang w:val="nb-NO" w:eastAsia="nb-NO"/>
            </w:rPr>
            <mc:AlternateContent>
              <mc:Choice Requires="wps">
                <w:drawing>
                  <wp:anchor distT="0" distB="0" distL="114300" distR="114300" simplePos="0" relativeHeight="251674624" behindDoc="1" locked="0" layoutInCell="1" allowOverlap="0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848475" cy="3895725"/>
                    <wp:effectExtent l="0" t="0" r="9525" b="9525"/>
                    <wp:wrapNone/>
                    <wp:docPr id="14" name="Cuadro de texto 14" descr="Report 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8475" cy="3895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7663" w:rsidRPr="002C33CF" w:rsidRDefault="00B07663" w:rsidP="00E50964">
                                <w:pPr>
                                  <w:ind w:left="144" w:right="720"/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t>Microlearning</w:t>
                                </w:r>
                              </w:p>
                              <w:p w:rsidR="00B07663" w:rsidRDefault="00B07663" w:rsidP="00E50964">
                                <w:pPr>
                                  <w:pStyle w:val="TDC1"/>
                                  <w:spacing w:after="600" w:line="240" w:lineRule="auto"/>
                                  <w:rPr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Cita o descripción breve"/>
                                    <w:tag w:val="Cita o descripción breve"/>
                                    <w:id w:val="-247963122"/>
                                    <w:placeholder>
                                      <w:docPart w:val="D2FAB51E3801409DB1D386749F9E0495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lang w:val="es-ES"/>
                                      </w:rPr>
                                      <w:t>Desarrollo de una pagina web de microlearnig</w:t>
                                    </w:r>
                                  </w:sdtContent>
                                </w:sdt>
                              </w:p>
                              <w:p w:rsidR="00B07663" w:rsidRDefault="00B07663" w:rsidP="00E50964">
                                <w:pPr>
                                  <w:pStyle w:val="TDC1"/>
                                  <w:spacing w:after="60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Rodrigo Leon Gutierrez</w:t>
                                </w:r>
                              </w:p>
                              <w:p w:rsidR="00B07663" w:rsidRPr="00D5672C" w:rsidRDefault="00B07663" w:rsidP="00E50964">
                                <w:pPr>
                                  <w:pStyle w:val="TDC1"/>
                                  <w:spacing w:after="600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Edison Caceres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" o:spid="_x0000_s1026" type="#_x0000_t202" alt="Report title" style="position:absolute;margin-left:488.05pt;margin-top:0;width:539.25pt;height:306.75pt;z-index:-251641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" o:allowoverlap="f" filled="f" stroked="f" strokeweight=".5pt">
                    <v:textbox inset="0,0,0,0">
                      <w:txbxContent>
                        <w:p w:rsidR="00B07663" w:rsidRPr="002C33CF" w:rsidRDefault="00B07663" w:rsidP="00E50964">
                          <w:pPr>
                            <w:ind w:left="144" w:right="720"/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t>Microlearning</w:t>
                          </w:r>
                        </w:p>
                        <w:p w:rsidR="00B07663" w:rsidRDefault="00B07663" w:rsidP="00E50964">
                          <w:pPr>
                            <w:pStyle w:val="TDC1"/>
                            <w:spacing w:after="600" w:line="240" w:lineRule="auto"/>
                            <w:rPr>
                              <w:lang w:val="es-ES"/>
                            </w:rPr>
                          </w:pPr>
                          <w:sdt>
                            <w:sdtPr>
                              <w:rPr>
                                <w:lang w:val="es-ES"/>
                              </w:rPr>
                              <w:alias w:val="Cita o descripción breve"/>
                              <w:tag w:val="Cita o descripción breve"/>
                              <w:id w:val="-247963122"/>
                              <w:placeholder>
                                <w:docPart w:val="D2FAB51E3801409DB1D386749F9E0495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lang w:val="es-ES"/>
                                </w:rPr>
                                <w:t>Desarrollo de una pagina web de microlearnig</w:t>
                              </w:r>
                            </w:sdtContent>
                          </w:sdt>
                        </w:p>
                        <w:p w:rsidR="00B07663" w:rsidRDefault="00B07663" w:rsidP="00E50964">
                          <w:pPr>
                            <w:pStyle w:val="TDC1"/>
                            <w:spacing w:after="60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Rodrigo Leon Gutierrez</w:t>
                          </w:r>
                        </w:p>
                        <w:p w:rsidR="00B07663" w:rsidRPr="00D5672C" w:rsidRDefault="00B07663" w:rsidP="00E50964">
                          <w:pPr>
                            <w:pStyle w:val="TDC1"/>
                            <w:spacing w:after="600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Edison Caceres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s-ES"/>
            </w:rPr>
            <w:drawing>
              <wp:inline distT="0" distB="0" distL="0" distR="0" wp14:anchorId="3385D109" wp14:editId="2FB10642">
                <wp:extent cx="6734077" cy="455295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niversidad-privada-franz-tamayo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062" cy="4609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94A85" w:rsidRPr="00D5672C">
            <w:rPr>
              <w:noProof/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404040" w:themeColor="text1" w:themeTint="BF"/>
          <w:kern w:val="0"/>
          <w:sz w:val="20"/>
          <w:lang w:val="es-ES"/>
        </w:rPr>
        <w:id w:val="20255936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20908" w:rsidRDefault="00C20908">
          <w:pPr>
            <w:pStyle w:val="TtuloTDC"/>
          </w:pPr>
          <w:r>
            <w:rPr>
              <w:lang w:val="es-ES"/>
            </w:rPr>
            <w:t>Tabla de contenido</w:t>
          </w:r>
        </w:p>
        <w:p w:rsidR="00700378" w:rsidRDefault="00C20908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819097" w:history="1">
            <w:r w:rsidR="00700378" w:rsidRPr="00A54DF7">
              <w:rPr>
                <w:rStyle w:val="Hipervnculo"/>
                <w:lang w:val="es-ES"/>
              </w:rPr>
              <w:t>Microlearning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_Toc529819097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1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098" w:history="1">
            <w:r w:rsidR="00700378" w:rsidRPr="00A54DF7">
              <w:rPr>
                <w:rStyle w:val="Hipervnculo"/>
                <w:noProof/>
                <w:lang w:val="es-ES"/>
              </w:rPr>
              <w:t>Que es?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_Toc529819098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099" w:history="1">
            <w:r w:rsidR="00700378" w:rsidRPr="00A54DF7">
              <w:rPr>
                <w:rStyle w:val="Hipervnculo"/>
                <w:noProof/>
                <w:lang w:val="es-ES"/>
              </w:rPr>
              <w:t>Como funciona?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_Toc529819099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0" w:history="1">
            <w:r w:rsidR="00700378" w:rsidRPr="00A54DF7">
              <w:rPr>
                <w:rStyle w:val="Hipervnculo"/>
                <w:noProof/>
                <w:lang w:val="es-ES"/>
              </w:rPr>
              <w:t>Como nace?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1" w:history="1">
            <w:r w:rsidR="00700378" w:rsidRPr="00A54DF7">
              <w:rPr>
                <w:rStyle w:val="Hipervnculo"/>
                <w:noProof/>
                <w:lang w:val="es-ES"/>
              </w:rPr>
              <w:t>Caracteristicas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02" w:history="1">
            <w:r w:rsidR="00700378" w:rsidRPr="00A54DF7">
              <w:rPr>
                <w:rStyle w:val="Hipervnculo"/>
                <w:lang w:val="es-ES"/>
              </w:rPr>
              <w:t>Objetivos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_Toc529819102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2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3" w:history="1">
            <w:r w:rsidR="00700378" w:rsidRPr="00A54DF7">
              <w:rPr>
                <w:rStyle w:val="Hipervnculo"/>
                <w:noProof/>
                <w:lang w:val="es-ES"/>
              </w:rPr>
              <w:t>Objetivo general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4" w:history="1">
            <w:r w:rsidR="00700378" w:rsidRPr="00A54DF7">
              <w:rPr>
                <w:rStyle w:val="Hipervnculo"/>
                <w:noProof/>
                <w:lang w:val="es-ES"/>
              </w:rPr>
              <w:t>Objetivos específicos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5" w:history="1">
            <w:r w:rsidR="00700378" w:rsidRPr="00A54DF7">
              <w:rPr>
                <w:rStyle w:val="Hipervnculo"/>
                <w:noProof/>
                <w:lang w:val="es-ES"/>
              </w:rPr>
              <w:t>Justificación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06" w:history="1">
            <w:r w:rsidR="00700378" w:rsidRPr="00A54DF7">
              <w:rPr>
                <w:rStyle w:val="Hipervnculo"/>
                <w:lang w:val="es-ES"/>
              </w:rPr>
              <w:t>Desarrollo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_Toc529819106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3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7" w:history="1">
            <w:r w:rsidR="00700378" w:rsidRPr="00A54DF7">
              <w:rPr>
                <w:rStyle w:val="Hipervnculo"/>
                <w:noProof/>
                <w:lang w:val="es-ES"/>
              </w:rPr>
              <w:t>Requerimientos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8" w:history="1">
            <w:r w:rsidR="00700378" w:rsidRPr="00A54DF7">
              <w:rPr>
                <w:rStyle w:val="Hipervnculo"/>
                <w:noProof/>
                <w:lang w:val="es-ES"/>
              </w:rPr>
              <w:t>Requerimientos funcionales. –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9" w:history="1">
            <w:r w:rsidR="00700378" w:rsidRPr="00A54DF7">
              <w:rPr>
                <w:rStyle w:val="Hipervnculo"/>
                <w:noProof/>
                <w:lang w:val="es-ES"/>
              </w:rPr>
              <w:t>Requerimientos no funcionales. –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10" w:history="1">
            <w:r w:rsidR="00700378" w:rsidRPr="00A54DF7">
              <w:rPr>
                <w:rStyle w:val="Hipervnculo"/>
                <w:lang w:val="es-ES"/>
              </w:rPr>
              <w:t>Diagramas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_Toc529819110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4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1" w:history="1">
            <w:r w:rsidR="00700378" w:rsidRPr="00A54DF7">
              <w:rPr>
                <w:rStyle w:val="Hipervnculo"/>
                <w:noProof/>
                <w:lang w:val="es-ES"/>
              </w:rPr>
              <w:t>Modelamiento de datos y procesos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2" w:history="1">
            <w:r w:rsidR="00700378" w:rsidRPr="00A54DF7">
              <w:rPr>
                <w:rStyle w:val="Hipervnculo"/>
                <w:noProof/>
                <w:lang w:val="es-ES"/>
              </w:rPr>
              <w:t>Diagrama de descomposición funcional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_Toc529819112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3" w:history="1">
            <w:r w:rsidR="00700378" w:rsidRPr="00A54DF7">
              <w:rPr>
                <w:rStyle w:val="Hipervnculo"/>
                <w:noProof/>
                <w:lang w:val="es-ES"/>
              </w:rPr>
              <w:t>Diagrama de contexto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5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4" w:history="1">
            <w:r w:rsidR="00700378" w:rsidRPr="00A54DF7">
              <w:rPr>
                <w:rStyle w:val="Hipervnculo"/>
                <w:noProof/>
                <w:lang w:val="es-ES"/>
              </w:rPr>
              <w:t>DFD Diagrama 0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6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5" w:history="1">
            <w:r w:rsidR="00700378" w:rsidRPr="00A54DF7">
              <w:rPr>
                <w:rStyle w:val="Hipervnculo"/>
                <w:noProof/>
                <w:lang w:val="es-ES"/>
              </w:rPr>
              <w:t>Diccionario de datos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7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6" w:history="1">
            <w:r w:rsidR="00700378" w:rsidRPr="00A54DF7">
              <w:rPr>
                <w:rStyle w:val="Hipervnculo"/>
                <w:noProof/>
                <w:lang w:val="es-ES"/>
              </w:rPr>
              <w:t>Modelado de objetos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_Toc529819116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7" w:history="1">
            <w:r w:rsidR="00700378" w:rsidRPr="00A54DF7">
              <w:rPr>
                <w:rStyle w:val="Hipervnculo"/>
                <w:noProof/>
                <w:lang w:val="es-ES"/>
              </w:rPr>
              <w:t>Diagrama de casos de uso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8" w:history="1">
            <w:r w:rsidR="00700378" w:rsidRPr="00A54DF7">
              <w:rPr>
                <w:rStyle w:val="Hipervnculo"/>
                <w:noProof/>
                <w:lang w:val="es-ES"/>
              </w:rPr>
              <w:t>Descripción de casos de uso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9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9" w:history="1">
            <w:r w:rsidR="00700378" w:rsidRPr="00A54DF7">
              <w:rPr>
                <w:rStyle w:val="Hipervnculo"/>
                <w:noProof/>
                <w:lang w:val="es-ES"/>
              </w:rPr>
              <w:t>Mockups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0" w:history="1">
            <w:r w:rsidR="00700378" w:rsidRPr="00A54DF7">
              <w:rPr>
                <w:rStyle w:val="Hipervnculo"/>
                <w:noProof/>
                <w:lang w:val="es-ES"/>
              </w:rPr>
              <w:t>Diagrama de clases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20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1" w:history="1">
            <w:r w:rsidR="00700378" w:rsidRPr="00A54DF7">
              <w:rPr>
                <w:rStyle w:val="Hipervnculo"/>
                <w:noProof/>
                <w:lang w:val="es-ES"/>
              </w:rPr>
              <w:t>Diagramas de secuencia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2" w:history="1">
            <w:r w:rsidR="00700378" w:rsidRPr="00A54DF7">
              <w:rPr>
                <w:rStyle w:val="Hipervnculo"/>
                <w:noProof/>
                <w:lang w:val="es-ES"/>
              </w:rPr>
              <w:t>Crear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_Toc529819122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3" w:history="1">
            <w:r w:rsidR="00700378" w:rsidRPr="00A54DF7">
              <w:rPr>
                <w:rStyle w:val="Hipervnculo"/>
                <w:noProof/>
                <w:lang w:val="es-ES"/>
              </w:rPr>
              <w:t>Registrarse y/o iniciar sesión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4" w:history="1">
            <w:r w:rsidR="00700378" w:rsidRPr="00A54DF7">
              <w:rPr>
                <w:rStyle w:val="Hipervnculo"/>
                <w:noProof/>
                <w:lang w:val="es-ES"/>
              </w:rPr>
              <w:t>Adquirir suscripción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5" w:history="1">
            <w:r w:rsidR="00700378" w:rsidRPr="00A54DF7">
              <w:rPr>
                <w:rStyle w:val="Hipervnculo"/>
                <w:noProof/>
                <w:lang w:val="es-ES"/>
              </w:rPr>
              <w:t>Convertirse en profesor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6" w:history="1">
            <w:r w:rsidR="00700378" w:rsidRPr="00A54DF7">
              <w:rPr>
                <w:rStyle w:val="Hipervnculo"/>
                <w:noProof/>
                <w:lang w:val="es-ES"/>
              </w:rPr>
              <w:t>Administrar suscripciones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_Toc529819126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25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7" w:history="1">
            <w:r w:rsidR="00700378" w:rsidRPr="00A54DF7">
              <w:rPr>
                <w:rStyle w:val="Hipervnculo"/>
                <w:noProof/>
                <w:lang w:val="es-ES"/>
              </w:rPr>
              <w:t>Convertirse en profesor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26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8" w:history="1">
            <w:r w:rsidR="00700378" w:rsidRPr="00A54DF7">
              <w:rPr>
                <w:rStyle w:val="Hipervnculo"/>
                <w:noProof/>
                <w:lang w:val="es-ES"/>
              </w:rPr>
              <w:t>Acceder a un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27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9" w:history="1">
            <w:r w:rsidR="00700378" w:rsidRPr="00A54DF7">
              <w:rPr>
                <w:rStyle w:val="Hipervnculo"/>
                <w:noProof/>
                <w:lang w:val="es-ES"/>
              </w:rPr>
              <w:t>Actualizar perfil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30" w:history="1">
            <w:r w:rsidR="00700378" w:rsidRPr="00A54DF7">
              <w:rPr>
                <w:rStyle w:val="Hipervnculo"/>
                <w:noProof/>
                <w:lang w:val="es-ES"/>
              </w:rPr>
              <w:t>Ver cursos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_Toc529819130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29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B07663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31" w:history="1">
            <w:r w:rsidR="00700378" w:rsidRPr="00A54DF7">
              <w:rPr>
                <w:rStyle w:val="Hipervnculo"/>
                <w:noProof/>
                <w:lang w:val="es-ES"/>
              </w:rPr>
              <w:t>Aceptar o Rechazar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_Toc529819131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30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C20908" w:rsidRDefault="00C20908">
          <w:r>
            <w:rPr>
              <w:b/>
              <w:bCs/>
            </w:rPr>
            <w:fldChar w:fldCharType="end"/>
          </w:r>
        </w:p>
      </w:sdtContent>
    </w:sdt>
    <w:p w:rsidR="00E80220" w:rsidRPr="00D5672C" w:rsidRDefault="00E80220">
      <w:pPr>
        <w:rPr>
          <w:noProof/>
          <w:lang w:val="es-ES"/>
        </w:rPr>
      </w:pPr>
    </w:p>
    <w:p w:rsidR="00E80220" w:rsidRPr="00D5672C" w:rsidRDefault="00E80220">
      <w:pPr>
        <w:rPr>
          <w:noProof/>
          <w:lang w:val="es-ES"/>
        </w:rPr>
        <w:sectPr w:rsidR="00E80220" w:rsidRPr="00D5672C" w:rsidSect="00E50964">
          <w:headerReference w:type="default" r:id="rId11"/>
          <w:footerReference w:type="default" r:id="rId12"/>
          <w:pgSz w:w="12240" w:h="15840" w:code="1"/>
          <w:pgMar w:top="720" w:right="720" w:bottom="720" w:left="720" w:header="1080" w:footer="720" w:gutter="0"/>
          <w:pgNumType w:fmt="lowerRoman" w:start="0"/>
          <w:cols w:space="708"/>
          <w:titlePg/>
          <w:docGrid w:linePitch="360"/>
        </w:sectPr>
      </w:pPr>
    </w:p>
    <w:p w:rsidR="00E80220" w:rsidRPr="009F19A4" w:rsidRDefault="00794A85" w:rsidP="004D7205">
      <w:pPr>
        <w:pStyle w:val="Ttulo1"/>
        <w:spacing w:line="360" w:lineRule="auto"/>
        <w:rPr>
          <w:noProof/>
          <w:sz w:val="24"/>
          <w:szCs w:val="24"/>
          <w:lang w:val="es-ES"/>
        </w:rPr>
      </w:pPr>
      <w:bookmarkStart w:id="0" w:name="_Toc529819097"/>
      <w:r w:rsidRPr="009F19A4">
        <w:rPr>
          <w:noProof/>
          <w:sz w:val="24"/>
          <w:szCs w:val="24"/>
          <w:lang w:val="nb-NO" w:eastAsia="nb-NO"/>
        </w:rPr>
        <w:lastRenderedPageBreak/>
        <mc:AlternateContent>
          <mc:Choice Requires="wps">
            <w:drawing>
              <wp:anchor distT="0" distB="2743200" distL="182880" distR="182880" simplePos="0" relativeHeight="251659264" behindDoc="0" locked="0" layoutInCell="1" allowOverlap="1" wp14:anchorId="418E5B0C" wp14:editId="0D47A83D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458470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1247775" cy="2304288"/>
                <wp:effectExtent l="0" t="0" r="0" b="0"/>
                <wp:wrapSquare wrapText="largest"/>
                <wp:docPr id="5" name="Cuadro de texto  5" descr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3042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663" w:rsidRPr="00123B2B" w:rsidRDefault="00B07663">
                            <w:pPr>
                              <w:pStyle w:val="Cita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>Microlearning</w:t>
                            </w:r>
                            <w:proofErr w:type="spellEnd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 xml:space="preserve"> es una estrategia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25000</wp14:pctWidth>
                </wp14:sizeRelH>
                <wp14:sizeRelV relativeFrom="margin">
                  <wp14:pctHeight>95000</wp14:pctHeight>
                </wp14:sizeRelV>
              </wp:anchor>
            </w:drawing>
          </mc:Choice>
          <mc:Fallback>
            <w:pict>
              <v:shape w14:anchorId="418E5B0C" id="Cuadro de texto  5" o:spid="_x0000_s1027" type="#_x0000_t202" alt="Sidebar" style="position:absolute;margin-left:0;margin-top:0;width:98.25pt;height:181.45pt;z-index:251659264;visibility:visible;mso-wrap-style:square;mso-width-percent:250;mso-height-percent:950;mso-left-percent:59;mso-wrap-distance-left:14.4pt;mso-wrap-distance-top:0;mso-wrap-distance-right:14.4pt;mso-wrap-distance-bottom:3in;mso-position-horizontal-relative:page;mso-position-vertical:top;mso-position-vertical-relative:margin;mso-width-percent:250;mso-height-percent:950;mso-left-percent:5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" filled="f" stroked="f" strokeweight=".5pt">
                <v:textbox inset="3.6pt,0,3.6pt,0">
                  <w:txbxContent>
                    <w:p w:rsidR="00B07663" w:rsidRPr="00123B2B" w:rsidRDefault="00B07663">
                      <w:pPr>
                        <w:pStyle w:val="Cita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>Microlearning</w:t>
                      </w:r>
                      <w:proofErr w:type="spellEnd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 xml:space="preserve"> es una estrategia </w:t>
                      </w:r>
                    </w:p>
                  </w:txbxContent>
                </v:textbox>
                <w10:wrap type="square" side="largest" anchorx="page" anchory="margin"/>
              </v:shape>
            </w:pict>
          </mc:Fallback>
        </mc:AlternateContent>
      </w:r>
      <w:r w:rsidR="00123B2B" w:rsidRPr="009F19A4">
        <w:rPr>
          <w:noProof/>
          <w:sz w:val="24"/>
          <w:szCs w:val="24"/>
          <w:lang w:val="es-ES"/>
        </w:rPr>
        <w:t>Microlearning</w:t>
      </w:r>
      <w:bookmarkEnd w:id="0"/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1" w:name="_Toc529819098"/>
      <w:r w:rsidRPr="009F19A4">
        <w:rPr>
          <w:noProof/>
          <w:sz w:val="24"/>
          <w:szCs w:val="24"/>
          <w:lang w:val="es-ES"/>
        </w:rPr>
        <w:t>Que es?</w:t>
      </w:r>
      <w:bookmarkEnd w:id="1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Es un metodo por el cual las personas aprenden un tema especifico a traves de microcontenido como videos, articulos, imágenes u otra forma de comunicación por la que se pueda llegar a un usuario.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2" w:name="_Toc529819099"/>
      <w:r w:rsidRPr="009F19A4">
        <w:rPr>
          <w:noProof/>
          <w:sz w:val="24"/>
          <w:szCs w:val="24"/>
          <w:lang w:val="es-ES"/>
        </w:rPr>
        <w:t>Como funciona?</w:t>
      </w:r>
      <w:bookmarkEnd w:id="2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Microlearning funciona a traves de plataformas dedicadas al tema como udemy, wikipedia, encarta, etc. Pero tambien sin darnos cuenta estamos sometidos a microlearning en todas las paginas donde se pueda subir contenido multimedia como paginas educativas en facebook o canales educativos en youtube incluso en programas de television informativos y documentales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3" w:name="_Toc529819100"/>
      <w:r w:rsidRPr="009F19A4">
        <w:rPr>
          <w:noProof/>
          <w:sz w:val="24"/>
          <w:szCs w:val="24"/>
          <w:lang w:val="es-ES"/>
        </w:rPr>
        <w:t>Como nace?</w:t>
      </w:r>
      <w:bookmarkEnd w:id="3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 xml:space="preserve">Nace a traves de un movimiento asociada a la investigacion y congresos por el </w:t>
      </w:r>
      <w:r w:rsidRPr="009F19A4">
        <w:rPr>
          <w:b/>
          <w:i/>
          <w:noProof/>
          <w:sz w:val="24"/>
          <w:szCs w:val="24"/>
          <w:lang w:val="es-ES"/>
        </w:rPr>
        <w:t>research studio MicroLearning &amp;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</w:t>
      </w:r>
      <w:r w:rsidRPr="009F19A4">
        <w:rPr>
          <w:b/>
          <w:i/>
          <w:noProof/>
          <w:sz w:val="24"/>
          <w:szCs w:val="24"/>
          <w:lang w:val="es-ES"/>
        </w:rPr>
        <w:t>information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environments </w:t>
      </w:r>
      <w:r w:rsidR="008C68B1" w:rsidRPr="009F19A4">
        <w:rPr>
          <w:noProof/>
          <w:sz w:val="24"/>
          <w:szCs w:val="24"/>
          <w:lang w:val="es-ES"/>
        </w:rPr>
        <w:t xml:space="preserve">en cooperacion con una universidad austriaca y fomentando a traves de encuentros, el primero fue en 2005 </w:t>
      </w:r>
    </w:p>
    <w:p w:rsidR="00E80220" w:rsidRPr="009F19A4" w:rsidRDefault="008C68B1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4" w:name="_Toc529819101"/>
      <w:r w:rsidRPr="009F19A4">
        <w:rPr>
          <w:noProof/>
          <w:sz w:val="24"/>
          <w:szCs w:val="24"/>
          <w:lang w:val="es-ES"/>
        </w:rPr>
        <w:t>Caracteristicas</w:t>
      </w:r>
      <w:bookmarkEnd w:id="4"/>
    </w:p>
    <w:p w:rsidR="00E80220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 Interaccion con microcontenidos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.Aprendizaje muy contextualizado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.Consumido en el momento necesario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.Desarrolo profesional y personal</w:t>
      </w:r>
    </w:p>
    <w:p w:rsidR="008C68B1" w:rsidRPr="009F19A4" w:rsidRDefault="008700A7" w:rsidP="008700A7">
      <w:pPr>
        <w:pStyle w:val="Ttulo1"/>
        <w:rPr>
          <w:sz w:val="24"/>
          <w:szCs w:val="24"/>
          <w:lang w:val="es-ES"/>
        </w:rPr>
      </w:pPr>
      <w:bookmarkStart w:id="5" w:name="_Toc529819102"/>
      <w:r w:rsidRPr="009F19A4">
        <w:rPr>
          <w:sz w:val="24"/>
          <w:szCs w:val="24"/>
          <w:lang w:val="es-ES"/>
        </w:rPr>
        <w:lastRenderedPageBreak/>
        <w:t>Objetivos</w:t>
      </w:r>
      <w:bookmarkEnd w:id="5"/>
    </w:p>
    <w:p w:rsidR="008C68B1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6" w:name="_Toc529819103"/>
      <w:r w:rsidRPr="009F19A4">
        <w:rPr>
          <w:sz w:val="24"/>
          <w:szCs w:val="24"/>
          <w:lang w:val="es-ES"/>
        </w:rPr>
        <w:t>Objetivo general</w:t>
      </w:r>
      <w:bookmarkEnd w:id="6"/>
    </w:p>
    <w:p w:rsidR="008700A7" w:rsidRPr="009F19A4" w:rsidRDefault="008700A7" w:rsidP="008700A7">
      <w:p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Desarrollar una plataforma web capaz de almacenar cualquier tipo de curso con artículos, videos, imágenes y una plataforma de contacto con el desarrollador del curso.</w:t>
      </w:r>
    </w:p>
    <w:p w:rsidR="008700A7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7" w:name="_Toc529819104"/>
      <w:r w:rsidRPr="009F19A4">
        <w:rPr>
          <w:sz w:val="24"/>
          <w:szCs w:val="24"/>
          <w:lang w:val="es-ES"/>
        </w:rPr>
        <w:t>Objetivos específicos</w:t>
      </w:r>
      <w:bookmarkEnd w:id="7"/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 xml:space="preserve">Ofrecer variedad de cursos en línea 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Tener un acceso seguro mediante usuarios para evitar problemas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Ofrecer una plataforma amigable y fácil de usar</w:t>
      </w:r>
    </w:p>
    <w:p w:rsidR="008700A7" w:rsidRDefault="009F19A4" w:rsidP="009F19A4">
      <w:pPr>
        <w:pStyle w:val="Ttulo2"/>
        <w:rPr>
          <w:lang w:val="es-ES"/>
        </w:rPr>
      </w:pPr>
      <w:bookmarkStart w:id="8" w:name="_Toc529819105"/>
      <w:r>
        <w:rPr>
          <w:lang w:val="es-ES"/>
        </w:rPr>
        <w:t>Justificación</w:t>
      </w:r>
      <w:bookmarkEnd w:id="8"/>
    </w:p>
    <w:p w:rsidR="009F19A4" w:rsidRPr="009F19A4" w:rsidRDefault="009F19A4" w:rsidP="009F19A4">
      <w:pPr>
        <w:rPr>
          <w:lang w:val="es-ES"/>
        </w:rPr>
      </w:pPr>
      <w:r>
        <w:rPr>
          <w:lang w:val="es-ES"/>
        </w:rPr>
        <w:t>Apoyar el aprendizaje mediante cursos cortos e interactivos para personas que necesitan información rápida. Es un proyecto completo donde podemos implementar todos los conocimientos.</w:t>
      </w:r>
    </w:p>
    <w:p w:rsidR="009F19A4" w:rsidRPr="009F19A4" w:rsidRDefault="009F19A4" w:rsidP="009F19A4">
      <w:pPr>
        <w:rPr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C68B1" w:rsidRPr="008C68B1" w:rsidRDefault="008C68B1" w:rsidP="008C68B1">
      <w:pPr>
        <w:rPr>
          <w:lang w:val="es-ES"/>
        </w:rPr>
      </w:pPr>
    </w:p>
    <w:p w:rsidR="00E80220" w:rsidRPr="00D5672C" w:rsidRDefault="009F19A4">
      <w:pPr>
        <w:pStyle w:val="Ttulo1"/>
        <w:rPr>
          <w:noProof/>
          <w:lang w:val="es-ES"/>
        </w:rPr>
      </w:pPr>
      <w:bookmarkStart w:id="9" w:name="_Toc529819106"/>
      <w:r>
        <w:rPr>
          <w:noProof/>
          <w:lang w:val="es-ES"/>
        </w:rPr>
        <w:lastRenderedPageBreak/>
        <w:t>Desarrollo</w:t>
      </w:r>
      <w:bookmarkEnd w:id="9"/>
    </w:p>
    <w:p w:rsidR="00E80220" w:rsidRDefault="009F19A4" w:rsidP="009F19A4">
      <w:pPr>
        <w:pStyle w:val="Ttulo2"/>
        <w:rPr>
          <w:noProof/>
          <w:lang w:val="es-ES"/>
        </w:rPr>
      </w:pPr>
      <w:bookmarkStart w:id="10" w:name="_Toc529819107"/>
      <w:r>
        <w:rPr>
          <w:noProof/>
          <w:lang w:val="es-ES"/>
        </w:rPr>
        <w:t>Requerimientos</w:t>
      </w:r>
      <w:bookmarkEnd w:id="10"/>
    </w:p>
    <w:p w:rsidR="009F19A4" w:rsidRDefault="009F19A4" w:rsidP="009F19A4">
      <w:pPr>
        <w:rPr>
          <w:lang w:val="es-ES"/>
        </w:rPr>
      </w:pPr>
      <w:r>
        <w:rPr>
          <w:lang w:val="es-ES"/>
        </w:rPr>
        <w:t xml:space="preserve">Un requerimiento es una función que el programa debe cumplir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las necesidades del cliente y tenemos dos clases de requerimientos:</w:t>
      </w:r>
    </w:p>
    <w:p w:rsidR="009F19A4" w:rsidRDefault="009F19A4" w:rsidP="009F19A4">
      <w:pPr>
        <w:pStyle w:val="Ttulo3"/>
        <w:rPr>
          <w:lang w:val="es-ES"/>
        </w:rPr>
      </w:pPr>
      <w:bookmarkStart w:id="11" w:name="_Toc529819108"/>
      <w:r>
        <w:rPr>
          <w:lang w:val="es-ES"/>
        </w:rPr>
        <w:t>Requerimientos funcionales. –</w:t>
      </w:r>
      <w:bookmarkEnd w:id="11"/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debe ser ligera y funcionar en cualquier tipo de dispositivo (Multiplataforma).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r w:rsidR="006B6B4E">
        <w:rPr>
          <w:lang w:val="es-ES"/>
        </w:rPr>
        <w:t>página</w:t>
      </w:r>
      <w:r>
        <w:rPr>
          <w:lang w:val="es-ES"/>
        </w:rPr>
        <w:t xml:space="preserve"> tiene que tener un estilo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>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 Debe ser amigable con el usuario.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Dividir los tipos de usuario en: usuarios, Docentes y Administrador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Debe tener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diferente para cada tipo de usuario.</w:t>
      </w:r>
    </w:p>
    <w:p w:rsidR="009F19A4" w:rsidRDefault="007A7498" w:rsidP="007A7498">
      <w:pPr>
        <w:pStyle w:val="Ttulo3"/>
        <w:rPr>
          <w:lang w:val="es-ES"/>
        </w:rPr>
      </w:pPr>
      <w:bookmarkStart w:id="12" w:name="_Toc529819109"/>
      <w:r>
        <w:rPr>
          <w:lang w:val="es-ES"/>
        </w:rPr>
        <w:t>Requerimientos no funcionales. –</w:t>
      </w:r>
      <w:bookmarkEnd w:id="12"/>
    </w:p>
    <w:p w:rsidR="007A7498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Debe correr en cualquier navegador web</w:t>
      </w:r>
    </w:p>
    <w:p w:rsidR="00155F97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No debe ser necesaria la instalación de un </w:t>
      </w:r>
      <w:proofErr w:type="spellStart"/>
      <w:r>
        <w:rPr>
          <w:lang w:val="es-ES"/>
        </w:rPr>
        <w:t>plug</w:t>
      </w:r>
      <w:proofErr w:type="spellEnd"/>
      <w:r>
        <w:rPr>
          <w:lang w:val="es-ES"/>
        </w:rPr>
        <w:t xml:space="preserve"> in para ver el </w:t>
      </w:r>
      <w:proofErr w:type="spellStart"/>
      <w:r>
        <w:rPr>
          <w:lang w:val="es-ES"/>
        </w:rPr>
        <w:t>contenid</w:t>
      </w:r>
      <w:proofErr w:type="spellEnd"/>
    </w:p>
    <w:p w:rsidR="002F5308" w:rsidRDefault="00155F97" w:rsidP="00FB0421">
      <w:pPr>
        <w:pStyle w:val="Ttulo1"/>
        <w:rPr>
          <w:lang w:val="es-ES"/>
        </w:rPr>
      </w:pPr>
      <w:bookmarkStart w:id="13" w:name="_Toc529819110"/>
      <w:r>
        <w:rPr>
          <w:lang w:val="es-ES"/>
        </w:rPr>
        <w:lastRenderedPageBreak/>
        <w:t>Diagramas</w:t>
      </w:r>
      <w:bookmarkEnd w:id="13"/>
    </w:p>
    <w:p w:rsidR="0038780A" w:rsidRDefault="00FB0421" w:rsidP="00FB0421">
      <w:pPr>
        <w:pStyle w:val="Ttulo2"/>
        <w:rPr>
          <w:lang w:val="es-ES"/>
        </w:rPr>
      </w:pPr>
      <w:bookmarkStart w:id="14" w:name="_Toc529819111"/>
      <w:r>
        <w:rPr>
          <w:lang w:val="es-ES"/>
        </w:rPr>
        <w:t>Modelamiento de datos y procesos</w:t>
      </w:r>
      <w:bookmarkEnd w:id="14"/>
    </w:p>
    <w:p w:rsidR="00FB0421" w:rsidRDefault="00FB0421" w:rsidP="00FB0421">
      <w:pPr>
        <w:pStyle w:val="Ttulo3"/>
        <w:rPr>
          <w:lang w:val="es-ES"/>
        </w:rPr>
      </w:pPr>
      <w:bookmarkStart w:id="15" w:name="_Toc529819112"/>
      <w:r>
        <w:rPr>
          <w:lang w:val="es-ES"/>
        </w:rPr>
        <w:t xml:space="preserve">Diagrama de </w:t>
      </w:r>
      <w:r w:rsidR="00132001">
        <w:rPr>
          <w:lang w:val="es-ES"/>
        </w:rPr>
        <w:t>descomposición funcional</w:t>
      </w:r>
      <w:bookmarkEnd w:id="15"/>
    </w:p>
    <w:p w:rsidR="00FB0421" w:rsidRDefault="00FB0421" w:rsidP="00FB0421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D65F83E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7048500" cy="560070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FB0421" w:rsidRPr="00B07663" w:rsidRDefault="00B07663" w:rsidP="00FB0421">
      <w:pPr>
        <w:rPr>
          <w:lang w:val="es-ES"/>
        </w:rPr>
      </w:pPr>
      <w:r>
        <w:rPr>
          <w:lang w:val="es-ES"/>
        </w:rPr>
        <w:t xml:space="preserve">Aquí es como un organigrama del sistema </w:t>
      </w:r>
      <w:r w:rsidRPr="00B07663">
        <w:rPr>
          <w:lang w:val="es-ES"/>
        </w:rPr>
        <w:t>(</w:t>
      </w:r>
      <w:r>
        <w:rPr>
          <w:lang w:val="es-ES"/>
        </w:rPr>
        <w:t xml:space="preserve">sus </w:t>
      </w:r>
      <w:r w:rsidR="00440B3C">
        <w:rPr>
          <w:lang w:val="es-ES"/>
        </w:rPr>
        <w:t>módulos</w:t>
      </w:r>
      <w:r>
        <w:rPr>
          <w:lang w:val="es-ES"/>
        </w:rPr>
        <w:t>)</w:t>
      </w: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9B4531" w:rsidRDefault="009B4531" w:rsidP="00FB0421">
      <w:pPr>
        <w:rPr>
          <w:lang w:val="es-ES"/>
        </w:rPr>
      </w:pPr>
    </w:p>
    <w:p w:rsidR="009B4531" w:rsidRDefault="009B4531" w:rsidP="00FB0421">
      <w:pPr>
        <w:rPr>
          <w:lang w:val="es-ES"/>
        </w:rPr>
      </w:pPr>
    </w:p>
    <w:p w:rsidR="009B4531" w:rsidRDefault="009B4531" w:rsidP="009B4531">
      <w:pPr>
        <w:pStyle w:val="Ttulo3"/>
        <w:rPr>
          <w:lang w:val="es-ES"/>
        </w:rPr>
      </w:pPr>
      <w:bookmarkStart w:id="16" w:name="_Toc529819113"/>
      <w:r>
        <w:rPr>
          <w:lang w:val="es-ES"/>
        </w:rPr>
        <w:lastRenderedPageBreak/>
        <w:t>Diagrama de contexto</w:t>
      </w:r>
      <w:bookmarkEnd w:id="16"/>
    </w:p>
    <w:p w:rsidR="009B4531" w:rsidRDefault="009B4531" w:rsidP="009B4531">
      <w:pPr>
        <w:rPr>
          <w:lang w:val="es-ES"/>
        </w:rPr>
      </w:pPr>
    </w:p>
    <w:p w:rsidR="009B4531" w:rsidRPr="009B4531" w:rsidRDefault="00776398" w:rsidP="009B4531">
      <w:pPr>
        <w:rPr>
          <w:lang w:val="es-ES"/>
        </w:rPr>
      </w:pPr>
      <w:r>
        <w:rPr>
          <w:noProof/>
        </w:rPr>
        <w:drawing>
          <wp:inline distT="0" distB="0" distL="0" distR="0" wp14:anchorId="48FFB5D1" wp14:editId="6305404E">
            <wp:extent cx="6257925" cy="54102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1" w:rsidRDefault="00FB0421" w:rsidP="00FB0421">
      <w:pPr>
        <w:rPr>
          <w:lang w:val="es-ES"/>
        </w:rPr>
      </w:pPr>
    </w:p>
    <w:p w:rsidR="00776398" w:rsidRDefault="00B07663" w:rsidP="00FB0421">
      <w:pPr>
        <w:rPr>
          <w:lang w:val="es-ES"/>
        </w:rPr>
      </w:pPr>
      <w:r>
        <w:rPr>
          <w:lang w:val="es-ES"/>
        </w:rPr>
        <w:t>Aquí van datos no acciones</w:t>
      </w:r>
      <w:r w:rsidR="000B05A2">
        <w:rPr>
          <w:lang w:val="es-ES"/>
        </w:rPr>
        <w:t xml:space="preserve"> (no verbos)</w:t>
      </w: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776398">
      <w:pPr>
        <w:pStyle w:val="Ttulo3"/>
        <w:rPr>
          <w:lang w:val="es-ES"/>
        </w:rPr>
      </w:pPr>
      <w:bookmarkStart w:id="17" w:name="_Toc529819114"/>
      <w:r>
        <w:rPr>
          <w:lang w:val="es-ES"/>
        </w:rPr>
        <w:lastRenderedPageBreak/>
        <w:t>DFD Diagrama 0</w:t>
      </w:r>
      <w:bookmarkEnd w:id="17"/>
    </w:p>
    <w:p w:rsidR="00776398" w:rsidRDefault="00776398" w:rsidP="00776398">
      <w:pPr>
        <w:rPr>
          <w:lang w:val="es-ES"/>
        </w:rPr>
      </w:pPr>
    </w:p>
    <w:p w:rsidR="002C5825" w:rsidRDefault="008F7C49" w:rsidP="002C5825">
      <w:pPr>
        <w:rPr>
          <w:lang w:val="es-ES"/>
        </w:rPr>
      </w:pPr>
      <w:r>
        <w:rPr>
          <w:noProof/>
        </w:rPr>
        <w:drawing>
          <wp:inline distT="0" distB="0" distL="0" distR="0" wp14:anchorId="5821FF79" wp14:editId="002579EE">
            <wp:extent cx="6753225" cy="57626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25" w:rsidRPr="00FF3E9B" w:rsidRDefault="0056372F" w:rsidP="002C5825">
      <w:pPr>
        <w:rPr>
          <w:u w:val="single"/>
          <w:lang w:val="es-ES"/>
        </w:rPr>
      </w:pPr>
      <w:proofErr w:type="gramStart"/>
      <w:r>
        <w:rPr>
          <w:lang w:val="es-ES"/>
        </w:rPr>
        <w:t>SOLO DATOS!!!</w:t>
      </w:r>
      <w:proofErr w:type="gramEnd"/>
      <w:r w:rsidR="00FF3E9B">
        <w:rPr>
          <w:lang w:val="es-ES"/>
        </w:rPr>
        <w:t xml:space="preserve"> </w:t>
      </w:r>
      <w:proofErr w:type="gramStart"/>
      <w:r w:rsidR="00FF3E9B">
        <w:rPr>
          <w:lang w:val="es-ES"/>
        </w:rPr>
        <w:t xml:space="preserve">Hacer la explosión de </w:t>
      </w:r>
      <w:proofErr w:type="spellStart"/>
      <w:r w:rsidR="00FF3E9B">
        <w:rPr>
          <w:lang w:val="es-ES"/>
        </w:rPr>
        <w:t>Modulos</w:t>
      </w:r>
      <w:proofErr w:type="spellEnd"/>
      <w:r w:rsidR="00FF3E9B">
        <w:rPr>
          <w:lang w:val="es-ES"/>
        </w:rPr>
        <w:t>!!</w:t>
      </w:r>
      <w:proofErr w:type="gramEnd"/>
    </w:p>
    <w:p w:rsidR="002C5825" w:rsidRPr="002C5825" w:rsidRDefault="002C5825" w:rsidP="002C5825">
      <w:pPr>
        <w:rPr>
          <w:lang w:val="es-ES"/>
        </w:rPr>
      </w:pPr>
    </w:p>
    <w:p w:rsidR="00FB0421" w:rsidRPr="00FB0421" w:rsidRDefault="00FB0421" w:rsidP="00FB0421">
      <w:pPr>
        <w:rPr>
          <w:lang w:val="es-ES"/>
        </w:rPr>
      </w:pPr>
    </w:p>
    <w:p w:rsidR="002C5825" w:rsidRPr="002C5825" w:rsidRDefault="002C5825" w:rsidP="002C5825">
      <w:pPr>
        <w:rPr>
          <w:lang w:val="es-ES"/>
        </w:rPr>
      </w:pPr>
    </w:p>
    <w:p w:rsidR="00FB0421" w:rsidRDefault="00FB0421" w:rsidP="002F5308">
      <w:pPr>
        <w:rPr>
          <w:lang w:val="es-ES"/>
        </w:rPr>
      </w:pPr>
    </w:p>
    <w:p w:rsidR="00FB0421" w:rsidRDefault="002C5825" w:rsidP="0072416A">
      <w:pPr>
        <w:pStyle w:val="Ttulo3"/>
        <w:rPr>
          <w:lang w:val="es-ES"/>
        </w:rPr>
      </w:pPr>
      <w:bookmarkStart w:id="18" w:name="_Toc529819115"/>
      <w:r>
        <w:rPr>
          <w:lang w:val="es-ES"/>
        </w:rPr>
        <w:lastRenderedPageBreak/>
        <w:t>Diccionario de datos</w:t>
      </w:r>
      <w:bookmarkEnd w:id="18"/>
    </w:p>
    <w:tbl>
      <w:tblPr>
        <w:tblStyle w:val="Tablafinanciera"/>
        <w:tblW w:w="0" w:type="auto"/>
        <w:tblLook w:val="04A0" w:firstRow="1" w:lastRow="0" w:firstColumn="1" w:lastColumn="0" w:noHBand="0" w:noVBand="1"/>
      </w:tblPr>
      <w:tblGrid>
        <w:gridCol w:w="1263"/>
        <w:gridCol w:w="1386"/>
        <w:gridCol w:w="1391"/>
        <w:gridCol w:w="5574"/>
        <w:gridCol w:w="150"/>
        <w:gridCol w:w="150"/>
      </w:tblGrid>
      <w:tr w:rsidR="00CB4747" w:rsidRPr="00CB4747" w:rsidTr="00CB4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gridSpan w:val="3"/>
            <w:noWrap/>
            <w:hideMark/>
          </w:tcPr>
          <w:p w:rsidR="00CB4747" w:rsidRPr="00CB4747" w:rsidRDefault="00CB4747">
            <w:pPr>
              <w:rPr>
                <w:bCs/>
              </w:rPr>
            </w:pPr>
            <w:proofErr w:type="spellStart"/>
            <w:r w:rsidRPr="00CB4747">
              <w:rPr>
                <w:bCs/>
              </w:rPr>
              <w:t>Nombre</w:t>
            </w:r>
            <w:proofErr w:type="spellEnd"/>
            <w:r w:rsidRPr="00CB4747">
              <w:rPr>
                <w:bCs/>
              </w:rPr>
              <w:t xml:space="preserve"> del </w:t>
            </w:r>
            <w:proofErr w:type="spellStart"/>
            <w:r w:rsidRPr="00CB4747">
              <w:rPr>
                <w:bCs/>
              </w:rPr>
              <w:t>archivo</w:t>
            </w:r>
            <w:proofErr w:type="spellEnd"/>
            <w:r w:rsidRPr="00CB4747">
              <w:rPr>
                <w:bCs/>
              </w:rPr>
              <w:t xml:space="preserve">: </w:t>
            </w:r>
            <w:r w:rsidRPr="00CB4747">
              <w:t>categories</w:t>
            </w:r>
          </w:p>
        </w:tc>
        <w:tc>
          <w:tcPr>
            <w:tcW w:w="5740" w:type="dxa"/>
            <w:gridSpan w:val="3"/>
            <w:noWrap/>
            <w:hideMark/>
          </w:tcPr>
          <w:p w:rsidR="00CB4747" w:rsidRPr="00CB4747" w:rsidRDefault="00CB47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CB4747">
              <w:rPr>
                <w:bCs/>
              </w:rPr>
              <w:t>Fecha</w:t>
            </w:r>
            <w:proofErr w:type="spellEnd"/>
            <w:r w:rsidRPr="00CB4747">
              <w:rPr>
                <w:bCs/>
              </w:rPr>
              <w:t xml:space="preserve"> de </w:t>
            </w:r>
            <w:proofErr w:type="spellStart"/>
            <w:r w:rsidRPr="00CB4747">
              <w:rPr>
                <w:bCs/>
              </w:rPr>
              <w:t>creacion</w:t>
            </w:r>
            <w:proofErr w:type="spellEnd"/>
            <w:r w:rsidRPr="00CB4747">
              <w:rPr>
                <w:bCs/>
              </w:rPr>
              <w:t>: 27/09/2018</w:t>
            </w:r>
          </w:p>
        </w:tc>
      </w:tr>
      <w:tr w:rsidR="00CB4747" w:rsidRPr="00B07663" w:rsidTr="00CB47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0" w:type="dxa"/>
            <w:gridSpan w:val="6"/>
            <w:noWrap/>
            <w:hideMark/>
          </w:tcPr>
          <w:p w:rsidR="00CB4747" w:rsidRPr="00CB4747" w:rsidRDefault="00CB4747">
            <w:pPr>
              <w:rPr>
                <w:bCs/>
                <w:lang w:val="es-ES"/>
              </w:rPr>
            </w:pPr>
            <w:proofErr w:type="spellStart"/>
            <w:r w:rsidRPr="00CB4747">
              <w:rPr>
                <w:bCs/>
                <w:lang w:val="es-ES"/>
              </w:rPr>
              <w:t>Descripcion</w:t>
            </w:r>
            <w:proofErr w:type="spellEnd"/>
            <w:r w:rsidRPr="00CB4747">
              <w:rPr>
                <w:bCs/>
                <w:lang w:val="es-ES"/>
              </w:rPr>
              <w:t xml:space="preserve">: </w:t>
            </w:r>
            <w:r w:rsidRPr="00CB4747">
              <w:rPr>
                <w:lang w:val="es-ES"/>
              </w:rPr>
              <w:t xml:space="preserve">Tabla en base de datos que contiene las </w:t>
            </w:r>
            <w:proofErr w:type="spellStart"/>
            <w:r w:rsidRPr="00CB4747">
              <w:rPr>
                <w:lang w:val="es-ES"/>
              </w:rPr>
              <w:t>categorias</w:t>
            </w:r>
            <w:proofErr w:type="spellEnd"/>
            <w:r w:rsidRPr="00CB4747">
              <w:rPr>
                <w:lang w:val="es-ES"/>
              </w:rPr>
              <w:t xml:space="preserve"> de los cursos</w:t>
            </w:r>
          </w:p>
        </w:tc>
      </w:tr>
      <w:tr w:rsidR="00CB4747" w:rsidRPr="00CB4747" w:rsidTr="00CB47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 w:rsidP="00CB4747">
            <w:pPr>
              <w:rPr>
                <w:bCs/>
              </w:rPr>
            </w:pPr>
            <w:r w:rsidRPr="00CB4747">
              <w:rPr>
                <w:bCs/>
              </w:rPr>
              <w:t>Campo</w:t>
            </w:r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CB4747">
              <w:rPr>
                <w:b/>
                <w:bCs/>
              </w:rPr>
              <w:t>Tamaño</w:t>
            </w:r>
            <w:proofErr w:type="spellEnd"/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B4747">
              <w:rPr>
                <w:b/>
                <w:bCs/>
              </w:rPr>
              <w:t xml:space="preserve">Tipo de </w:t>
            </w:r>
            <w:proofErr w:type="spellStart"/>
            <w:r w:rsidRPr="00CB4747">
              <w:rPr>
                <w:b/>
                <w:bCs/>
              </w:rPr>
              <w:t>dato</w:t>
            </w:r>
            <w:proofErr w:type="spellEnd"/>
          </w:p>
        </w:tc>
        <w:tc>
          <w:tcPr>
            <w:tcW w:w="5574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CB4747">
              <w:rPr>
                <w:b/>
                <w:bCs/>
              </w:rPr>
              <w:t>Descripcion</w:t>
            </w:r>
            <w:proofErr w:type="spellEnd"/>
          </w:p>
        </w:tc>
        <w:tc>
          <w:tcPr>
            <w:tcW w:w="83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747" w:rsidRPr="00B07663" w:rsidTr="00CB47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>
            <w:r w:rsidRPr="00CB4747">
              <w:t>ID</w:t>
            </w:r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4294967295</w:t>
            </w:r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int</w:t>
            </w:r>
          </w:p>
        </w:tc>
        <w:tc>
          <w:tcPr>
            <w:tcW w:w="5574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B4747">
              <w:rPr>
                <w:lang w:val="es-ES"/>
              </w:rPr>
              <w:t xml:space="preserve">Clave </w:t>
            </w:r>
            <w:proofErr w:type="spellStart"/>
            <w:r w:rsidRPr="00CB4747">
              <w:rPr>
                <w:lang w:val="es-ES"/>
              </w:rPr>
              <w:t>unica</w:t>
            </w:r>
            <w:proofErr w:type="spellEnd"/>
            <w:r w:rsidRPr="00CB4747">
              <w:rPr>
                <w:lang w:val="es-ES"/>
              </w:rPr>
              <w:t xml:space="preserve"> de cada dato</w:t>
            </w: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B4747" w:rsidRPr="00CB4747" w:rsidTr="00CB47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>
            <w:r w:rsidRPr="00CB4747">
              <w:t>name</w:t>
            </w:r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255</w:t>
            </w:r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varchar</w:t>
            </w:r>
          </w:p>
        </w:tc>
        <w:tc>
          <w:tcPr>
            <w:tcW w:w="5574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4747">
              <w:t>nombre</w:t>
            </w:r>
            <w:proofErr w:type="spellEnd"/>
            <w:r w:rsidRPr="00CB4747">
              <w:t xml:space="preserve"> de la </w:t>
            </w:r>
            <w:proofErr w:type="spellStart"/>
            <w:r w:rsidRPr="00CB4747">
              <w:t>categoria</w:t>
            </w:r>
            <w:proofErr w:type="spellEnd"/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747" w:rsidRPr="00CB4747" w:rsidTr="00CB47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>
            <w:r w:rsidRPr="00CB4747">
              <w:t>description</w:t>
            </w:r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65,535</w:t>
            </w:r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text</w:t>
            </w:r>
          </w:p>
        </w:tc>
        <w:tc>
          <w:tcPr>
            <w:tcW w:w="5574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4747">
              <w:t>descripcion</w:t>
            </w:r>
            <w:proofErr w:type="spellEnd"/>
            <w:r w:rsidRPr="00CB4747">
              <w:t xml:space="preserve"> de la </w:t>
            </w:r>
            <w:proofErr w:type="spellStart"/>
            <w:r w:rsidRPr="00CB4747">
              <w:t>categoria</w:t>
            </w:r>
            <w:proofErr w:type="spellEnd"/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747" w:rsidRPr="00CB4747" w:rsidTr="00CB474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>
            <w:proofErr w:type="spellStart"/>
            <w:r w:rsidRPr="00CB4747">
              <w:t>created_at</w:t>
            </w:r>
            <w:proofErr w:type="spellEnd"/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26</w:t>
            </w:r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timestamp</w:t>
            </w:r>
          </w:p>
        </w:tc>
        <w:tc>
          <w:tcPr>
            <w:tcW w:w="5574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4747">
              <w:t>Fecha</w:t>
            </w:r>
            <w:proofErr w:type="spellEnd"/>
            <w:r w:rsidRPr="00CB4747">
              <w:t xml:space="preserve"> de </w:t>
            </w:r>
            <w:proofErr w:type="spellStart"/>
            <w:r w:rsidRPr="00CB4747">
              <w:t>creacion</w:t>
            </w:r>
            <w:proofErr w:type="spellEnd"/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747" w:rsidRPr="00CB4747" w:rsidTr="00CB474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:rsidR="00CB4747" w:rsidRPr="00CB4747" w:rsidRDefault="00CB4747">
            <w:proofErr w:type="spellStart"/>
            <w:r w:rsidRPr="00CB4747">
              <w:t>updated_at</w:t>
            </w:r>
            <w:proofErr w:type="spellEnd"/>
          </w:p>
        </w:tc>
        <w:tc>
          <w:tcPr>
            <w:tcW w:w="1386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26</w:t>
            </w:r>
          </w:p>
        </w:tc>
        <w:tc>
          <w:tcPr>
            <w:tcW w:w="1391" w:type="dxa"/>
            <w:noWrap/>
            <w:hideMark/>
          </w:tcPr>
          <w:p w:rsidR="00CB4747" w:rsidRPr="00CB4747" w:rsidRDefault="00CB4747" w:rsidP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747">
              <w:t>timestamp</w:t>
            </w:r>
          </w:p>
        </w:tc>
        <w:tc>
          <w:tcPr>
            <w:tcW w:w="5574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4747">
              <w:t>Fecha</w:t>
            </w:r>
            <w:proofErr w:type="spellEnd"/>
            <w:r w:rsidRPr="00CB4747">
              <w:t xml:space="preserve"> de </w:t>
            </w:r>
            <w:proofErr w:type="spellStart"/>
            <w:r w:rsidRPr="00CB4747">
              <w:t>modificacion</w:t>
            </w:r>
            <w:proofErr w:type="spellEnd"/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" w:type="dxa"/>
            <w:noWrap/>
            <w:hideMark/>
          </w:tcPr>
          <w:p w:rsidR="00CB4747" w:rsidRPr="00CB4747" w:rsidRDefault="00CB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5825" w:rsidRDefault="002C5825" w:rsidP="002F5308">
      <w:pPr>
        <w:rPr>
          <w:lang w:val="es-ES"/>
        </w:rPr>
      </w:pPr>
    </w:p>
    <w:p w:rsidR="002C5825" w:rsidRDefault="00DC72CE" w:rsidP="002F5308">
      <w:pPr>
        <w:rPr>
          <w:lang w:val="es-ES"/>
        </w:rPr>
      </w:pPr>
      <w:r>
        <w:rPr>
          <w:lang w:val="es-ES"/>
        </w:rPr>
        <w:t xml:space="preserve">Se hace de todos los datos existentes en todos los </w:t>
      </w:r>
      <w:proofErr w:type="spellStart"/>
      <w:r>
        <w:rPr>
          <w:lang w:val="es-ES"/>
        </w:rPr>
        <w:t>DFD’s</w:t>
      </w:r>
      <w:proofErr w:type="spellEnd"/>
      <w:r w:rsidR="003C3E6F">
        <w:rPr>
          <w:lang w:val="es-ES"/>
        </w:rPr>
        <w:t xml:space="preserve"> a nivel lógico (sin especificar que sea “</w:t>
      </w:r>
      <w:proofErr w:type="spellStart"/>
      <w:r w:rsidR="003C3E6F">
        <w:rPr>
          <w:lang w:val="es-ES"/>
        </w:rPr>
        <w:t>int</w:t>
      </w:r>
      <w:proofErr w:type="spellEnd"/>
      <w:r w:rsidR="003C3E6F">
        <w:rPr>
          <w:lang w:val="es-ES"/>
        </w:rPr>
        <w:t xml:space="preserve">”, etc. Solo la descripción de ese campo. </w:t>
      </w:r>
      <w:proofErr w:type="gramStart"/>
      <w:r w:rsidR="003C3E6F">
        <w:rPr>
          <w:lang w:val="es-ES"/>
        </w:rPr>
        <w:t>NO HACER!!!</w:t>
      </w:r>
      <w:proofErr w:type="gramEnd"/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2C5825" w:rsidRDefault="00F04B56" w:rsidP="00F04B56">
      <w:pPr>
        <w:pStyle w:val="Ttulo2"/>
        <w:rPr>
          <w:lang w:val="es-ES"/>
        </w:rPr>
      </w:pPr>
      <w:bookmarkStart w:id="19" w:name="_Toc529819116"/>
      <w:r>
        <w:rPr>
          <w:lang w:val="es-ES"/>
        </w:rPr>
        <w:lastRenderedPageBreak/>
        <w:t>Modelado de objetos</w:t>
      </w:r>
      <w:bookmarkEnd w:id="19"/>
    </w:p>
    <w:p w:rsidR="00F04B56" w:rsidRDefault="00F04B56" w:rsidP="00F04B56">
      <w:pPr>
        <w:pStyle w:val="Ttulo3"/>
        <w:rPr>
          <w:lang w:val="es-ES"/>
        </w:rPr>
      </w:pPr>
      <w:bookmarkStart w:id="20" w:name="_Toc529819117"/>
      <w:r>
        <w:rPr>
          <w:noProof/>
        </w:rPr>
        <w:drawing>
          <wp:anchor distT="0" distB="0" distL="114300" distR="114300" simplePos="0" relativeHeight="251684864" behindDoc="0" locked="0" layoutInCell="1" allowOverlap="1" wp14:anchorId="09F72F42" wp14:editId="6ADC9CF7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7010400" cy="7372350"/>
            <wp:effectExtent l="0" t="0" r="0" b="0"/>
            <wp:wrapThrough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Diagrama de casos de uso</w:t>
      </w:r>
      <w:bookmarkEnd w:id="20"/>
      <w:r w:rsidR="00997892">
        <w:rPr>
          <w:lang w:val="es-ES"/>
        </w:rPr>
        <w:t xml:space="preserve"> primario</w:t>
      </w:r>
    </w:p>
    <w:p w:rsidR="00F04B56" w:rsidRDefault="00F04B56" w:rsidP="00F04B56">
      <w:pPr>
        <w:rPr>
          <w:lang w:val="es-ES"/>
        </w:rPr>
      </w:pPr>
    </w:p>
    <w:p w:rsidR="00F04B56" w:rsidRPr="00F04B56" w:rsidRDefault="00F04B56" w:rsidP="00F04B56">
      <w:pPr>
        <w:pStyle w:val="Ttulo3"/>
        <w:rPr>
          <w:lang w:val="es-ES"/>
        </w:rPr>
      </w:pPr>
      <w:bookmarkStart w:id="21" w:name="_Toc529819118"/>
      <w:r>
        <w:rPr>
          <w:lang w:val="es-ES"/>
        </w:rPr>
        <w:lastRenderedPageBreak/>
        <w:t>Descripción de casos de uso</w:t>
      </w:r>
      <w:bookmarkEnd w:id="21"/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38780A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Actor: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Profesor/Administrador</w:t>
            </w:r>
          </w:p>
        </w:tc>
      </w:tr>
      <w:tr w:rsidR="0038780A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Pasos: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un nuevo curso desde el formulario de creación.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Enviar revisión del curso.</w:t>
            </w:r>
          </w:p>
        </w:tc>
      </w:tr>
      <w:tr w:rsidR="0038780A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administrador rechaza el curso.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El profesor es notificado por el administrador por el rechazo.</w:t>
            </w:r>
          </w:p>
        </w:tc>
      </w:tr>
      <w:tr w:rsidR="0038780A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requiere crear un curso</w:t>
            </w:r>
          </w:p>
        </w:tc>
      </w:tr>
      <w:tr w:rsidR="0038780A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publica el curso y es capaz de editarlo o eliminarlo.</w:t>
            </w:r>
          </w:p>
        </w:tc>
      </w:tr>
      <w:tr w:rsidR="0038780A" w:rsidTr="0024588B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EA0DF4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>
              <w:rPr>
                <w:lang w:val="es-ES"/>
              </w:rPr>
              <w:t>REGISTRARSE Y/O INICIAR SESION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y/o iniciar sesión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 (profesor o estudiante o administrador) /sistema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iniciar sesión.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Pulsar </w:t>
            </w:r>
            <w:r w:rsidR="006B6B4E">
              <w:rPr>
                <w:lang w:val="es-ES"/>
              </w:rPr>
              <w:t>el</w:t>
            </w:r>
            <w:r>
              <w:rPr>
                <w:lang w:val="es-ES"/>
              </w:rPr>
              <w:t xml:space="preserve"> botón </w:t>
            </w:r>
            <w:r w:rsidR="006B6B4E">
              <w:rPr>
                <w:lang w:val="es-ES"/>
              </w:rPr>
              <w:t>Iniciar sesión o en el botón Registrarse.</w:t>
            </w:r>
          </w:p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botón “</w:t>
            </w:r>
            <w:proofErr w:type="spellStart"/>
            <w:r>
              <w:rPr>
                <w:sz w:val="24"/>
                <w:szCs w:val="24"/>
                <w:lang w:val="es-ES"/>
              </w:rPr>
              <w:t>Login</w:t>
            </w:r>
            <w:proofErr w:type="spellEnd"/>
            <w:r>
              <w:rPr>
                <w:sz w:val="24"/>
                <w:szCs w:val="24"/>
                <w:lang w:val="es-ES"/>
              </w:rPr>
              <w:t>” o “</w:t>
            </w:r>
            <w:proofErr w:type="spellStart"/>
            <w:r>
              <w:rPr>
                <w:sz w:val="24"/>
                <w:szCs w:val="24"/>
                <w:lang w:val="es-ES"/>
              </w:rPr>
              <w:t>Register</w:t>
            </w:r>
            <w:proofErr w:type="spellEnd"/>
            <w:r>
              <w:rPr>
                <w:sz w:val="24"/>
                <w:szCs w:val="24"/>
                <w:lang w:val="es-ES"/>
              </w:rPr>
              <w:t>”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 mail incorrecto o uno ya existente.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notifica el problema y le pide que reingrese datos.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puso una contraseña</w:t>
            </w:r>
            <w:r>
              <w:rPr>
                <w:sz w:val="24"/>
                <w:szCs w:val="24"/>
                <w:lang w:val="es-BO"/>
              </w:rPr>
              <w:t xml:space="preserve"> insegura</w:t>
            </w:r>
            <w:r w:rsidRPr="006B6B4E">
              <w:rPr>
                <w:sz w:val="24"/>
                <w:szCs w:val="24"/>
                <w:lang w:val="es-ES"/>
              </w:rPr>
              <w:t>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El sistema le informa de que debe de contener la </w:t>
            </w:r>
            <w:proofErr w:type="spellStart"/>
            <w:r>
              <w:rPr>
                <w:sz w:val="24"/>
                <w:szCs w:val="24"/>
                <w:lang w:val="es-ES"/>
              </w:rPr>
              <w:t>contrase</w:t>
            </w:r>
            <w:r>
              <w:rPr>
                <w:sz w:val="24"/>
                <w:szCs w:val="24"/>
                <w:lang w:val="es-BO"/>
              </w:rPr>
              <w:t>ña</w:t>
            </w:r>
            <w:proofErr w:type="spellEnd"/>
            <w:r>
              <w:rPr>
                <w:sz w:val="24"/>
                <w:szCs w:val="24"/>
                <w:lang w:val="es-BO"/>
              </w:rPr>
              <w:t>.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usuario requiere entrar a la pagina</w:t>
            </w:r>
          </w:p>
        </w:tc>
      </w:tr>
      <w:tr w:rsidR="00EA0DF4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Sera capaz de navegar por el sitio según su rol de usuario.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DD19D5" w:rsidRDefault="00A63056" w:rsidP="00B937A5">
      <w:pPr>
        <w:rPr>
          <w:lang w:val="es-ES"/>
        </w:rPr>
      </w:pPr>
      <w:r>
        <w:rPr>
          <w:lang w:val="es-ES"/>
        </w:rPr>
        <w:t>ENTERPRICE</w:t>
      </w:r>
      <w:r w:rsidR="002A70D8">
        <w:rPr>
          <w:lang w:val="es-ES"/>
        </w:rPr>
        <w:t xml:space="preserve"> </w:t>
      </w:r>
      <w:bookmarkStart w:id="22" w:name="_GoBack"/>
      <w:bookmarkEnd w:id="22"/>
      <w:r>
        <w:rPr>
          <w:lang w:val="es-ES"/>
        </w:rPr>
        <w:t>ARQUITECT</w:t>
      </w:r>
    </w:p>
    <w:p w:rsidR="00DD19D5" w:rsidRDefault="00DD19D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tbl>
      <w:tblPr>
        <w:tblStyle w:val="Tablafinanciera"/>
        <w:tblW w:w="0" w:type="auto"/>
        <w:tblLook w:val="04A0" w:firstRow="1" w:lastRow="0" w:firstColumn="1" w:lastColumn="0" w:noHBand="0" w:noVBand="1"/>
      </w:tblPr>
      <w:tblGrid>
        <w:gridCol w:w="4202"/>
        <w:gridCol w:w="6136"/>
      </w:tblGrid>
      <w:tr w:rsidR="006B6B4E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6B6B4E">
              <w:rPr>
                <w:sz w:val="28"/>
                <w:lang w:val="es-ES"/>
              </w:rPr>
              <w:lastRenderedPageBreak/>
              <w:t xml:space="preserve">Adquirir </w:t>
            </w:r>
            <w:r w:rsidR="007C0C01" w:rsidRPr="006B6B4E">
              <w:rPr>
                <w:sz w:val="28"/>
                <w:lang w:val="es-ES"/>
              </w:rPr>
              <w:t>suscripción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Adquirir suscripción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usuario/sistema de pagos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Pasos para adquirir una </w:t>
            </w:r>
            <w:r w:rsidR="007C0C01">
              <w:rPr>
                <w:sz w:val="24"/>
                <w:szCs w:val="24"/>
                <w:lang w:val="es-ES"/>
              </w:rPr>
              <w:t>suscripción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curso de interés y pulsar en el botón suscribirme.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Seleccionar uno de los 4 planes.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una tarjeta no valida o información incorrecta.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muestra un mensaje de error.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136" w:type="dxa"/>
          </w:tcPr>
          <w:p w:rsidR="006B6B4E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Estar registrado en el sistema</w:t>
            </w:r>
            <w:r w:rsidRPr="007C0C01">
              <w:rPr>
                <w:lang w:val="es-ES"/>
              </w:rPr>
              <w:t xml:space="preserve"> (</w:t>
            </w:r>
            <w:r>
              <w:rPr>
                <w:lang w:val="es-ES"/>
              </w:rPr>
              <w:t>ser estudiante)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será capaz de inscribirse a un curso o solicitar convertirse en profesor.</w:t>
            </w:r>
          </w:p>
        </w:tc>
      </w:tr>
      <w:tr w:rsidR="006B6B4E" w:rsidRPr="00B07663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Estar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en el sistema.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DE1FC0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3340C0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DE1FC0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DE1FC0" w:rsidRPr="003340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="00DE1FC0" w:rsidRPr="00EA0DF4">
              <w:rPr>
                <w:lang w:val="es-ES"/>
              </w:rPr>
              <w:t>/Administrador</w:t>
            </w:r>
          </w:p>
        </w:tc>
      </w:tr>
      <w:tr w:rsidR="00DE1FC0" w:rsidRPr="00B07663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DE1FC0" w:rsidRPr="00B07663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DE1FC0" w:rsidRPr="00B07663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DE1FC0" w:rsidRPr="00B07663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DE1FC0" w:rsidRPr="00B07663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ADMINISTRAR SUS SUSCRIPCIONES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Administrar sus suscripciones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</w:t>
            </w:r>
            <w:r>
              <w:rPr>
                <w:lang w:val="es-ES"/>
              </w:rPr>
              <w:t>Sistema</w:t>
            </w:r>
          </w:p>
        </w:tc>
      </w:tr>
      <w:tr w:rsidR="0024588B" w:rsidRPr="0024588B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</w:t>
            </w:r>
            <w:r>
              <w:rPr>
                <w:sz w:val="24"/>
                <w:szCs w:val="24"/>
                <w:lang w:val="es-ES"/>
              </w:rPr>
              <w:t xml:space="preserve"> para administrar suscripciones</w:t>
            </w:r>
          </w:p>
        </w:tc>
      </w:tr>
      <w:tr w:rsidR="0024588B" w:rsidRPr="00B07663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mis suscripciones</w:t>
            </w:r>
          </w:p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cancelar en caso de querer cancelar la suscripción.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reanudar en caso de querer reanudar una suscripción.</w:t>
            </w:r>
          </w:p>
        </w:tc>
      </w:tr>
      <w:tr w:rsidR="0024588B" w:rsidRPr="00B07663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Hubo un error en el proceso de cancelación.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recibe un mensaje de error.</w:t>
            </w:r>
          </w:p>
        </w:tc>
      </w:tr>
      <w:tr w:rsidR="0024588B" w:rsidRPr="00B07663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B07663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cancelo o reanudo una suscripción.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/Administrador</w:t>
            </w:r>
          </w:p>
        </w:tc>
      </w:tr>
      <w:tr w:rsidR="0024588B" w:rsidRPr="00B07663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24588B" w:rsidRPr="00B07663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24588B" w:rsidRPr="00B07663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24588B" w:rsidRPr="00B07663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B07663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ACCEDER A UN CURSO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un curso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24588B" w:rsidRPr="00B07663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</w:t>
            </w:r>
            <w:r>
              <w:rPr>
                <w:sz w:val="24"/>
                <w:szCs w:val="24"/>
                <w:lang w:val="es-ES"/>
              </w:rPr>
              <w:t xml:space="preserve"> acceder a un curso</w:t>
            </w:r>
          </w:p>
        </w:tc>
      </w:tr>
      <w:tr w:rsidR="0024588B" w:rsidRPr="00B07663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detalle del curso.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inscribirme.</w:t>
            </w:r>
          </w:p>
        </w:tc>
      </w:tr>
      <w:tr w:rsidR="0024588B" w:rsidRPr="00B07663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ya esta inscrito a ese curso.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que ya está inscrito.</w:t>
            </w:r>
          </w:p>
        </w:tc>
      </w:tr>
      <w:tr w:rsidR="0024588B" w:rsidRPr="00B07663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estudiante debe </w:t>
            </w:r>
            <w:r w:rsidR="001F56C7">
              <w:rPr>
                <w:lang w:val="es-ES"/>
              </w:rPr>
              <w:t>tener una suscripción.</w:t>
            </w:r>
          </w:p>
        </w:tc>
      </w:tr>
      <w:tr w:rsidR="0024588B" w:rsidRPr="00B07663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tiene acceso al curso y todo su contenido.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1F56C7" w:rsidTr="001F5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>
              <w:rPr>
                <w:lang w:val="es-ES"/>
              </w:rPr>
              <w:t>ACTUALIZAR SU PERFIL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1F56C7" w:rsidTr="001F56C7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1F56C7" w:rsidRPr="003340C0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Actualizar su perfil.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1F56C7" w:rsidRPr="00B07663" w:rsidTr="001F56C7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actualizar información de perfil.</w:t>
            </w:r>
          </w:p>
        </w:tc>
      </w:tr>
      <w:tr w:rsidR="001F56C7" w:rsidRPr="00B07663" w:rsidTr="001F56C7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 de actualización de contraseña.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actualizar datos.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puede enviar mensajes a sus estudiantes presionando el botón enviar mensaje.</w:t>
            </w:r>
          </w:p>
        </w:tc>
      </w:tr>
      <w:tr w:rsidR="001F56C7" w:rsidRPr="00B07663" w:rsidTr="001F56C7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La contraseña no cumple con las reglas de seguridad.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y le pide que pruebe con otra.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mando un mensaje vacío.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pide que llene el campo</w:t>
            </w:r>
          </w:p>
        </w:tc>
      </w:tr>
      <w:tr w:rsidR="001F56C7" w:rsidRPr="00B07663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1F56C7" w:rsidRPr="00B07663" w:rsidTr="001F56C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o profesor cambio su contraseña o mando mensaje a un estudiante.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VER SUS CURSOS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 sus cursos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Profesor/Sistema</w:t>
            </w:r>
          </w:p>
        </w:tc>
      </w:tr>
      <w:tr w:rsidR="00C57190" w:rsidRPr="00B07663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ver y editar cursos propios</w:t>
            </w:r>
          </w:p>
        </w:tc>
      </w:tr>
      <w:tr w:rsidR="00C57190" w:rsidRPr="00B07663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cursos desarrollados por mí.</w:t>
            </w:r>
          </w:p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Cada curso tiene la opción de ver el detalle, editar o eliminar ese curso.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También se podrá saber si un curso esta o no pendiente de revisión.</w:t>
            </w:r>
          </w:p>
        </w:tc>
      </w:tr>
      <w:tr w:rsidR="00C57190" w:rsidRPr="00B07663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no tiene cursos desarrollados.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Muestra un mensaje que indicando que no hay cursos y le da la opción de crear uno.</w:t>
            </w:r>
          </w:p>
        </w:tc>
      </w:tr>
      <w:tr w:rsidR="00C57190" w:rsidRPr="00B07663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registrarse como profesor</w:t>
            </w:r>
          </w:p>
        </w:tc>
      </w:tr>
      <w:tr w:rsidR="00C57190" w:rsidRPr="00B07663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profesor fue capaz de ver, editar o eliminar un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Administrador/Sistema</w:t>
            </w:r>
          </w:p>
        </w:tc>
      </w:tr>
      <w:tr w:rsidR="00C57190" w:rsidRPr="00B07663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Aceptar o rechazar un curso</w:t>
            </w:r>
          </w:p>
        </w:tc>
      </w:tr>
      <w:tr w:rsidR="00C57190" w:rsidRPr="00C57190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RPr="00C57190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780A" w:rsidRDefault="0038780A" w:rsidP="00B937A5">
      <w:pPr>
        <w:rPr>
          <w:lang w:val="es-ES"/>
        </w:rPr>
      </w:pPr>
    </w:p>
    <w:p w:rsidR="00B937A5" w:rsidRDefault="00B937A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p w:rsidR="00B937A5" w:rsidRDefault="00B937A5" w:rsidP="00B937A5">
      <w:pPr>
        <w:rPr>
          <w:lang w:val="es-ES"/>
        </w:rPr>
      </w:pPr>
    </w:p>
    <w:p w:rsidR="0038780A" w:rsidRDefault="00C57190" w:rsidP="00F66D27">
      <w:pPr>
        <w:pStyle w:val="Ttulo3"/>
        <w:rPr>
          <w:lang w:val="es-ES"/>
        </w:rPr>
      </w:pPr>
      <w:bookmarkStart w:id="23" w:name="_Toc529819119"/>
      <w:r>
        <w:rPr>
          <w:lang w:val="es-ES"/>
        </w:rPr>
        <w:lastRenderedPageBreak/>
        <w:t>Mockups</w:t>
      </w:r>
      <w:bookmarkEnd w:id="23"/>
    </w:p>
    <w:p w:rsidR="00C57190" w:rsidRDefault="00C57190" w:rsidP="00F66D27">
      <w:pPr>
        <w:rPr>
          <w:lang w:val="es-ES"/>
        </w:rPr>
      </w:pPr>
    </w:p>
    <w:p w:rsidR="00C57190" w:rsidRPr="00C57190" w:rsidRDefault="00C57190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10654438" wp14:editId="17F6C993">
            <wp:extent cx="6362700" cy="3438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090" cy="3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AA1A4" wp14:editId="4616AB3B">
            <wp:extent cx="6390640" cy="3686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0677" cy="37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1078C8" wp14:editId="111244E1">
            <wp:extent cx="7052310" cy="3856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1A0292EC" wp14:editId="7673207B">
            <wp:extent cx="7052310" cy="38449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7070AC" wp14:editId="099DB3B6">
            <wp:extent cx="7052310" cy="37884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77814055" wp14:editId="1DCFC187">
            <wp:extent cx="7052310" cy="37852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8B5B7E" w:rsidRDefault="008B5B7E" w:rsidP="00F66D27">
      <w:pPr>
        <w:rPr>
          <w:lang w:val="es-ES"/>
        </w:rPr>
      </w:pPr>
    </w:p>
    <w:p w:rsidR="008B5B7E" w:rsidRPr="008B5B7E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50203213" wp14:editId="7E2DEE59">
            <wp:extent cx="7052310" cy="35153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D98BB" wp14:editId="1FC2E61F">
            <wp:extent cx="7052310" cy="4019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7E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A4690C" wp14:editId="3CA1413B">
            <wp:extent cx="7052310" cy="3722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6242156B" wp14:editId="5953B70A">
            <wp:extent cx="7052310" cy="4141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97B2A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B18AFE" wp14:editId="60434ABF">
            <wp:extent cx="7052310" cy="40747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D0" w:rsidRDefault="004225D0" w:rsidP="00F04B56">
      <w:pPr>
        <w:pStyle w:val="Ttulo3"/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pStyle w:val="Ttulo3"/>
        <w:rPr>
          <w:lang w:val="es-ES"/>
        </w:rPr>
      </w:pPr>
      <w:bookmarkStart w:id="24" w:name="_Toc529819120"/>
      <w:r>
        <w:rPr>
          <w:lang w:val="es-ES"/>
        </w:rPr>
        <w:lastRenderedPageBreak/>
        <w:t>Diagrama de clases</w:t>
      </w:r>
      <w:bookmarkEnd w:id="24"/>
    </w:p>
    <w:p w:rsidR="00F04B56" w:rsidRPr="00F04B56" w:rsidRDefault="00F04B56" w:rsidP="00F04B56">
      <w:pPr>
        <w:rPr>
          <w:lang w:val="es-ES"/>
        </w:rPr>
      </w:pPr>
    </w:p>
    <w:p w:rsidR="004225D0" w:rsidRDefault="00B96C46" w:rsidP="00753702">
      <w:pPr>
        <w:rPr>
          <w:lang w:val="es-ES"/>
        </w:rPr>
      </w:pPr>
      <w:r>
        <w:rPr>
          <w:noProof/>
        </w:rPr>
        <w:drawing>
          <wp:inline distT="0" distB="0" distL="0" distR="0" wp14:anchorId="645A0703" wp14:editId="5184D3B6">
            <wp:extent cx="7573645" cy="6162163"/>
            <wp:effectExtent l="953" t="0" r="9207" b="920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9919" cy="61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AF" w:rsidRDefault="00E003AF" w:rsidP="00F9516E">
      <w:pPr>
        <w:pStyle w:val="Ttulo2"/>
        <w:rPr>
          <w:lang w:val="es-ES"/>
        </w:rPr>
      </w:pPr>
      <w:bookmarkStart w:id="25" w:name="_Toc529819121"/>
      <w:r>
        <w:rPr>
          <w:lang w:val="es-ES"/>
        </w:rPr>
        <w:lastRenderedPageBreak/>
        <w:t>Diagramas de secuencia</w:t>
      </w:r>
      <w:bookmarkEnd w:id="25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pStyle w:val="Ttulo3"/>
        <w:rPr>
          <w:lang w:val="es-ES"/>
        </w:rPr>
      </w:pPr>
      <w:bookmarkStart w:id="26" w:name="_Toc529819122"/>
      <w:r>
        <w:rPr>
          <w:lang w:val="es-ES"/>
        </w:rPr>
        <w:t>Crear curso</w:t>
      </w:r>
      <w:bookmarkEnd w:id="26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465018D" wp14:editId="287FEF49">
            <wp:extent cx="6172200" cy="4648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E003AF">
      <w:pPr>
        <w:jc w:val="center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rPr>
          <w:rFonts w:asciiTheme="majorHAnsi" w:eastAsiaTheme="majorEastAsia" w:hAnsiTheme="majorHAnsi" w:cstheme="majorBidi"/>
          <w:color w:val="7F1D09" w:themeColor="accent1" w:themeShade="7F"/>
          <w:sz w:val="24"/>
          <w:szCs w:val="24"/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  <w:bookmarkStart w:id="27" w:name="_Toc529819123"/>
      <w:r>
        <w:rPr>
          <w:lang w:val="es-ES"/>
        </w:rPr>
        <w:lastRenderedPageBreak/>
        <w:t>Registrarse y/o iniciar sesión</w:t>
      </w:r>
      <w:bookmarkEnd w:id="27"/>
    </w:p>
    <w:p w:rsidR="006245A3" w:rsidRDefault="006245A3" w:rsidP="006245A3">
      <w:pPr>
        <w:rPr>
          <w:lang w:val="es-ES"/>
        </w:rPr>
      </w:pPr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71FA0A" wp14:editId="32C39EC8">
            <wp:extent cx="5572125" cy="3562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28" w:name="_Toc529819124"/>
      <w:r>
        <w:rPr>
          <w:lang w:val="es-ES"/>
        </w:rPr>
        <w:lastRenderedPageBreak/>
        <w:t>Adquirir suscripción</w:t>
      </w:r>
      <w:bookmarkEnd w:id="28"/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59B2969" wp14:editId="03619285">
            <wp:extent cx="4667250" cy="4086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29" w:name="_Toc529819125"/>
      <w:r>
        <w:rPr>
          <w:lang w:val="es-ES"/>
        </w:rPr>
        <w:lastRenderedPageBreak/>
        <w:t>Convertirse en profesor</w:t>
      </w:r>
      <w:bookmarkEnd w:id="29"/>
    </w:p>
    <w:p w:rsidR="006245A3" w:rsidRP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F7E17E7" wp14:editId="295CBDB6">
            <wp:extent cx="4257675" cy="381296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8456" cy="3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52132" w:rsidP="00652132">
      <w:pPr>
        <w:pStyle w:val="Ttulo3"/>
        <w:rPr>
          <w:lang w:val="es-ES"/>
        </w:rPr>
      </w:pPr>
      <w:bookmarkStart w:id="30" w:name="_Toc529819126"/>
      <w:r>
        <w:rPr>
          <w:lang w:val="es-ES"/>
        </w:rPr>
        <w:lastRenderedPageBreak/>
        <w:t>Administrar suscripciones</w:t>
      </w:r>
      <w:bookmarkEnd w:id="30"/>
    </w:p>
    <w:p w:rsidR="00652132" w:rsidRDefault="00652132" w:rsidP="0065213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9B9D644" wp14:editId="33773859">
            <wp:extent cx="4486275" cy="4067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2" w:rsidRDefault="00652132" w:rsidP="00652132">
      <w:pPr>
        <w:pStyle w:val="Ttulo3"/>
        <w:rPr>
          <w:lang w:val="es-ES"/>
        </w:rPr>
      </w:pPr>
      <w:bookmarkStart w:id="31" w:name="_Toc529819127"/>
      <w:r>
        <w:rPr>
          <w:lang w:val="es-ES"/>
        </w:rPr>
        <w:lastRenderedPageBreak/>
        <w:t>Convertirse en profesor</w:t>
      </w:r>
      <w:bookmarkEnd w:id="31"/>
    </w:p>
    <w:p w:rsidR="00652132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C75024" wp14:editId="74667BB3">
            <wp:extent cx="4305300" cy="4067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2" w:name="_Toc529819128"/>
      <w:r>
        <w:rPr>
          <w:lang w:val="es-ES"/>
        </w:rPr>
        <w:lastRenderedPageBreak/>
        <w:t>Acceder a un curso</w:t>
      </w:r>
      <w:bookmarkEnd w:id="32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96F0DC" wp14:editId="2288E278">
            <wp:extent cx="4381500" cy="4162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3" w:name="_Toc529819129"/>
      <w:r>
        <w:rPr>
          <w:lang w:val="es-ES"/>
        </w:rPr>
        <w:lastRenderedPageBreak/>
        <w:t>Actualizar perfil</w:t>
      </w:r>
      <w:bookmarkEnd w:id="33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90120E1" wp14:editId="6932E229">
            <wp:extent cx="4191000" cy="445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42C1A" w:rsidP="00E42C1A">
      <w:pPr>
        <w:pStyle w:val="Ttulo3"/>
        <w:rPr>
          <w:lang w:val="es-ES"/>
        </w:rPr>
      </w:pPr>
      <w:bookmarkStart w:id="34" w:name="_Toc529819130"/>
      <w:r>
        <w:rPr>
          <w:lang w:val="es-ES"/>
        </w:rPr>
        <w:lastRenderedPageBreak/>
        <w:t>Ver cursos</w:t>
      </w:r>
      <w:bookmarkEnd w:id="34"/>
    </w:p>
    <w:p w:rsid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83D3E02" wp14:editId="6ED08792">
            <wp:extent cx="4324350" cy="4029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1A" w:rsidRDefault="00E42C1A" w:rsidP="00E42C1A">
      <w:pPr>
        <w:pStyle w:val="Ttulo3"/>
        <w:rPr>
          <w:lang w:val="es-ES"/>
        </w:rPr>
      </w:pPr>
      <w:bookmarkStart w:id="35" w:name="_Toc529819131"/>
      <w:r>
        <w:rPr>
          <w:lang w:val="es-ES"/>
        </w:rPr>
        <w:lastRenderedPageBreak/>
        <w:t>Aceptar o Rechazar curso</w:t>
      </w:r>
      <w:bookmarkEnd w:id="35"/>
    </w:p>
    <w:p w:rsidR="00E42C1A" w:rsidRP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B2ED4F" wp14:editId="696A8CF7">
            <wp:extent cx="4152900" cy="400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C1A" w:rsidRPr="00E42C1A" w:rsidSect="00C57190">
      <w:headerReference w:type="default" r:id="rId39"/>
      <w:pgSz w:w="12240" w:h="15840" w:code="1"/>
      <w:pgMar w:top="567" w:right="567" w:bottom="567" w:left="567" w:header="1077" w:footer="107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165" w:rsidRDefault="000B0165">
      <w:pPr>
        <w:spacing w:after="0" w:line="240" w:lineRule="auto"/>
      </w:pPr>
      <w:r>
        <w:separator/>
      </w:r>
    </w:p>
    <w:p w:rsidR="000B0165" w:rsidRDefault="000B0165"/>
    <w:p w:rsidR="000B0165" w:rsidRDefault="000B0165"/>
  </w:endnote>
  <w:endnote w:type="continuationSeparator" w:id="0">
    <w:p w:rsidR="000B0165" w:rsidRDefault="000B0165">
      <w:pPr>
        <w:spacing w:after="0" w:line="240" w:lineRule="auto"/>
      </w:pPr>
      <w:r>
        <w:continuationSeparator/>
      </w:r>
    </w:p>
    <w:p w:rsidR="000B0165" w:rsidRDefault="000B0165"/>
    <w:p w:rsidR="000B0165" w:rsidRDefault="000B01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7663" w:rsidRDefault="00B07663" w:rsidP="001F56C7">
    <w:pPr>
      <w:pStyle w:val="Piedepgina"/>
      <w:ind w:left="0"/>
    </w:pPr>
    <w:r w:rsidRPr="001F56C7">
      <w:rPr>
        <w:noProof/>
        <w:spacing w:val="60"/>
        <w:sz w:val="24"/>
        <w:szCs w:val="24"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F366C26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b7b7b [1614]" strokeweight="1.25pt">
              <w10:wrap anchorx="page" anchory="page"/>
            </v:rect>
          </w:pict>
        </mc:Fallback>
      </mc:AlternateContent>
    </w:r>
    <w:r w:rsidRPr="001F56C7">
      <w:rPr>
        <w:spacing w:val="60"/>
        <w:sz w:val="24"/>
        <w:szCs w:val="24"/>
        <w:lang w:val="es-ES"/>
      </w:rPr>
      <w:t xml:space="preserve"> </w:t>
    </w:r>
    <w:r w:rsidRPr="001F56C7">
      <w:rPr>
        <w:rFonts w:asciiTheme="majorHAnsi" w:eastAsiaTheme="majorEastAsia" w:hAnsiTheme="majorHAnsi" w:cstheme="majorBidi"/>
        <w:spacing w:val="60"/>
        <w:lang w:val="es-ES"/>
      </w:rPr>
      <w:t xml:space="preserve">pág. </w:t>
    </w:r>
    <w:r w:rsidRPr="001F56C7">
      <w:rPr>
        <w:rFonts w:eastAsiaTheme="minorEastAsia"/>
        <w:spacing w:val="60"/>
        <w:lang w:val="es-ES"/>
      </w:rPr>
      <w:fldChar w:fldCharType="begin"/>
    </w:r>
    <w:r w:rsidRPr="001F56C7">
      <w:rPr>
        <w:spacing w:val="60"/>
        <w:lang w:val="es-ES"/>
      </w:rPr>
      <w:instrText>PAGE    \* MERGEFORMAT</w:instrText>
    </w:r>
    <w:r w:rsidRPr="001F56C7">
      <w:rPr>
        <w:rFonts w:eastAsiaTheme="minorEastAsia"/>
        <w:spacing w:val="60"/>
        <w:lang w:val="es-ES"/>
      </w:rPr>
      <w:fldChar w:fldCharType="separate"/>
    </w:r>
    <w:r w:rsidRPr="001F56C7">
      <w:rPr>
        <w:rFonts w:asciiTheme="majorHAnsi" w:eastAsiaTheme="majorEastAsia" w:hAnsiTheme="majorHAnsi" w:cstheme="majorBidi"/>
        <w:spacing w:val="60"/>
        <w:lang w:val="es-ES"/>
      </w:rPr>
      <w:t>2</w:t>
    </w:r>
    <w:r w:rsidRPr="001F56C7">
      <w:rPr>
        <w:rFonts w:asciiTheme="majorHAnsi" w:eastAsiaTheme="majorEastAsia" w:hAnsiTheme="majorHAnsi" w:cstheme="majorBidi"/>
        <w:spacing w:val="60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165" w:rsidRDefault="000B0165">
      <w:pPr>
        <w:spacing w:after="0" w:line="240" w:lineRule="auto"/>
      </w:pPr>
      <w:r>
        <w:separator/>
      </w:r>
    </w:p>
    <w:p w:rsidR="000B0165" w:rsidRDefault="000B0165"/>
    <w:p w:rsidR="000B0165" w:rsidRDefault="000B0165"/>
  </w:footnote>
  <w:footnote w:type="continuationSeparator" w:id="0">
    <w:p w:rsidR="000B0165" w:rsidRDefault="000B0165">
      <w:pPr>
        <w:spacing w:after="0" w:line="240" w:lineRule="auto"/>
      </w:pPr>
      <w:r>
        <w:continuationSeparator/>
      </w:r>
    </w:p>
    <w:p w:rsidR="000B0165" w:rsidRDefault="000B0165"/>
    <w:p w:rsidR="000B0165" w:rsidRDefault="000B01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of Contents Header"/>
    </w:tblPr>
    <w:tblGrid>
      <w:gridCol w:w="2677"/>
      <w:gridCol w:w="369"/>
      <w:gridCol w:w="10800"/>
    </w:tblGrid>
    <w:tr w:rsidR="00B07663" w:rsidRPr="00D5672C">
      <w:trPr>
        <w:trHeight w:hRule="exact" w:val="720"/>
        <w:jc w:val="right"/>
      </w:trPr>
      <w:tc>
        <w:tcPr>
          <w:tcW w:w="2088" w:type="dxa"/>
          <w:vAlign w:val="bottom"/>
        </w:tcPr>
        <w:p w:rsidR="00B07663" w:rsidRPr="00D5672C" w:rsidRDefault="00B07663">
          <w:pPr>
            <w:pStyle w:val="Pgina"/>
            <w:rPr>
              <w:noProof w:val="0"/>
              <w:lang w:val="es-ES"/>
            </w:rPr>
          </w:pPr>
        </w:p>
      </w:tc>
      <w:tc>
        <w:tcPr>
          <w:tcW w:w="288" w:type="dxa"/>
          <w:shd w:val="clear" w:color="auto" w:fill="auto"/>
          <w:vAlign w:val="bottom"/>
        </w:tcPr>
        <w:p w:rsidR="00B07663" w:rsidRPr="00D5672C" w:rsidRDefault="00B07663">
          <w:pPr>
            <w:rPr>
              <w:lang w:val="es-ES"/>
            </w:rPr>
          </w:pPr>
        </w:p>
      </w:tc>
      <w:tc>
        <w:tcPr>
          <w:tcW w:w="8424" w:type="dxa"/>
          <w:vAlign w:val="bottom"/>
        </w:tcPr>
        <w:p w:rsidR="00B07663" w:rsidRPr="00D5672C" w:rsidRDefault="00B07663">
          <w:pPr>
            <w:pStyle w:val="Encabezadodeinformacin"/>
            <w:rPr>
              <w:lang w:val="es-ES"/>
            </w:rPr>
          </w:pPr>
          <w:r w:rsidRPr="00D5672C">
            <w:rPr>
              <w:lang w:val="es-ES"/>
            </w:rPr>
            <w:t>Tabla de contenido</w:t>
          </w:r>
        </w:p>
      </w:tc>
    </w:tr>
    <w:tr w:rsidR="00B07663" w:rsidRPr="00D5672C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B07663" w:rsidRPr="00D5672C" w:rsidRDefault="00B07663">
          <w:pPr>
            <w:pStyle w:val="Encabezado"/>
            <w:rPr>
              <w:lang w:val="es-ES"/>
            </w:rPr>
          </w:pPr>
        </w:p>
      </w:tc>
      <w:tc>
        <w:tcPr>
          <w:tcW w:w="288" w:type="dxa"/>
          <w:shd w:val="clear" w:color="auto" w:fill="auto"/>
        </w:tcPr>
        <w:p w:rsidR="00B07663" w:rsidRPr="00D5672C" w:rsidRDefault="00B07663">
          <w:pPr>
            <w:pStyle w:val="Encabezado"/>
            <w:rPr>
              <w:lang w:val="es-ES"/>
            </w:rPr>
          </w:pPr>
        </w:p>
      </w:tc>
      <w:tc>
        <w:tcPr>
          <w:tcW w:w="8424" w:type="dxa"/>
          <w:shd w:val="clear" w:color="auto" w:fill="000000" w:themeFill="text1"/>
        </w:tcPr>
        <w:p w:rsidR="00B07663" w:rsidRPr="00D5672C" w:rsidRDefault="00B07663">
          <w:pPr>
            <w:pStyle w:val="Encabezado"/>
            <w:rPr>
              <w:lang w:val="es-ES"/>
            </w:rPr>
          </w:pPr>
        </w:p>
      </w:tc>
    </w:tr>
  </w:tbl>
  <w:p w:rsidR="00B07663" w:rsidRPr="00D5672C" w:rsidRDefault="00B07663">
    <w:pPr>
      <w:pStyle w:val="Encabezado"/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7663" w:rsidRPr="000E530B" w:rsidRDefault="00B07663">
    <w:pPr>
      <w:rPr>
        <w:lang w:val="nb-NO"/>
      </w:rPr>
    </w:pPr>
    <w:r w:rsidRPr="001F56C7">
      <w:rPr>
        <w:rFonts w:asciiTheme="majorHAnsi" w:eastAsiaTheme="majorEastAsia" w:hAnsiTheme="majorHAnsi" w:cstheme="majorBidi"/>
        <w:caps/>
        <w:noProof/>
        <w:color w:val="808080" w:themeColor="background1" w:themeShade="80"/>
        <w:lang w:val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663" w:rsidRDefault="00B07663">
                            <w:pPr>
                              <w:pStyle w:val="Pgina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á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ef4623 [3204]" stroked="f" strokeweight="2pt">
                  <v:path arrowok="t" o:connecttype="custom" o:connectlocs="0,0;1463040,0;1463040,1014984;638364,408101;0,0" o:connectangles="0,0,0,0,0"/>
                </v:shape>
                <v:rect id="Rectá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B07663" w:rsidRDefault="00B07663">
                      <w:pPr>
                        <w:pStyle w:val="Pgina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EF4623" w:themeColor="accent1"/>
      </w:rPr>
    </w:lvl>
  </w:abstractNum>
  <w:abstractNum w:abstractNumId="1" w15:restartNumberingAfterBreak="0">
    <w:nsid w:val="051D577C"/>
    <w:multiLevelType w:val="hybridMultilevel"/>
    <w:tmpl w:val="089818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646C2"/>
    <w:multiLevelType w:val="hybridMultilevel"/>
    <w:tmpl w:val="7986A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C4837"/>
    <w:multiLevelType w:val="hybridMultilevel"/>
    <w:tmpl w:val="2CE46F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6345F"/>
    <w:multiLevelType w:val="hybridMultilevel"/>
    <w:tmpl w:val="DD7A1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F49F4"/>
    <w:multiLevelType w:val="hybridMultilevel"/>
    <w:tmpl w:val="CD2816FC"/>
    <w:lvl w:ilvl="0" w:tplc="A6C8B90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1EE73AE8"/>
    <w:multiLevelType w:val="hybridMultilevel"/>
    <w:tmpl w:val="1E9474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D6F4C"/>
    <w:multiLevelType w:val="hybridMultilevel"/>
    <w:tmpl w:val="6A18B8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E2FD8"/>
    <w:multiLevelType w:val="hybridMultilevel"/>
    <w:tmpl w:val="F5406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C1E36"/>
    <w:multiLevelType w:val="hybridMultilevel"/>
    <w:tmpl w:val="A34A00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83FE9"/>
    <w:multiLevelType w:val="hybridMultilevel"/>
    <w:tmpl w:val="1CE4B8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F6A45"/>
    <w:multiLevelType w:val="multilevel"/>
    <w:tmpl w:val="0436C7FE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color w:val="EF4623" w:themeColor="accent1"/>
      </w:rPr>
    </w:lvl>
    <w:lvl w:ilvl="1">
      <w:start w:val="1"/>
      <w:numFmt w:val="decimal"/>
      <w:pStyle w:val="Listaconnmeros2"/>
      <w:suff w:val="space"/>
      <w:lvlText w:val="%1.%2"/>
      <w:lvlJc w:val="left"/>
      <w:pPr>
        <w:ind w:left="936" w:hanging="576"/>
      </w:pPr>
      <w:rPr>
        <w:rFonts w:hint="default"/>
        <w:color w:val="EF4623" w:themeColor="accent1"/>
      </w:rPr>
    </w:lvl>
    <w:lvl w:ilvl="2">
      <w:start w:val="1"/>
      <w:numFmt w:val="lowerLetter"/>
      <w:pStyle w:val="Listaconnmeros3"/>
      <w:lvlText w:val="%3."/>
      <w:lvlJc w:val="left"/>
      <w:pPr>
        <w:ind w:left="720" w:hanging="360"/>
      </w:pPr>
      <w:rPr>
        <w:rFonts w:hint="default"/>
        <w:color w:val="EF4623" w:themeColor="accent1"/>
      </w:rPr>
    </w:lvl>
    <w:lvl w:ilvl="3">
      <w:start w:val="1"/>
      <w:numFmt w:val="lowerRoman"/>
      <w:pStyle w:val="Listaconnmeros4"/>
      <w:lvlText w:val="%4."/>
      <w:lvlJc w:val="left"/>
      <w:pPr>
        <w:ind w:left="1080" w:hanging="360"/>
      </w:pPr>
      <w:rPr>
        <w:rFonts w:hint="default"/>
        <w:color w:val="EF4623" w:themeColor="accent1"/>
      </w:rPr>
    </w:lvl>
    <w:lvl w:ilvl="4">
      <w:start w:val="1"/>
      <w:numFmt w:val="lowerLetter"/>
      <w:pStyle w:val="Listaconnmeros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F44391"/>
    <w:multiLevelType w:val="hybridMultilevel"/>
    <w:tmpl w:val="7A9E5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456C4"/>
    <w:multiLevelType w:val="hybridMultilevel"/>
    <w:tmpl w:val="544C58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B6AA1"/>
    <w:multiLevelType w:val="hybridMultilevel"/>
    <w:tmpl w:val="DCA2D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619BE"/>
    <w:multiLevelType w:val="hybridMultilevel"/>
    <w:tmpl w:val="44E2F6A4"/>
    <w:lvl w:ilvl="0" w:tplc="402ADE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569726CA"/>
    <w:multiLevelType w:val="hybridMultilevel"/>
    <w:tmpl w:val="946099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62D13"/>
    <w:multiLevelType w:val="hybridMultilevel"/>
    <w:tmpl w:val="5E1CEB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A4A45"/>
    <w:multiLevelType w:val="hybridMultilevel"/>
    <w:tmpl w:val="105E47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DE4386"/>
    <w:multiLevelType w:val="hybridMultilevel"/>
    <w:tmpl w:val="6A2CA7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3F2478"/>
    <w:multiLevelType w:val="multilevel"/>
    <w:tmpl w:val="2A985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7B66CF1"/>
    <w:multiLevelType w:val="hybridMultilevel"/>
    <w:tmpl w:val="50F8CE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8D7BBF"/>
    <w:multiLevelType w:val="hybridMultilevel"/>
    <w:tmpl w:val="EC564E02"/>
    <w:lvl w:ilvl="0" w:tplc="7EE485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7FC2070F"/>
    <w:multiLevelType w:val="hybridMultilevel"/>
    <w:tmpl w:val="1534DA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1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20"/>
  </w:num>
  <w:num w:numId="7">
    <w:abstractNumId w:val="14"/>
  </w:num>
  <w:num w:numId="8">
    <w:abstractNumId w:val="16"/>
  </w:num>
  <w:num w:numId="9">
    <w:abstractNumId w:val="9"/>
  </w:num>
  <w:num w:numId="10">
    <w:abstractNumId w:val="8"/>
  </w:num>
  <w:num w:numId="11">
    <w:abstractNumId w:val="15"/>
  </w:num>
  <w:num w:numId="12">
    <w:abstractNumId w:val="6"/>
  </w:num>
  <w:num w:numId="13">
    <w:abstractNumId w:val="22"/>
  </w:num>
  <w:num w:numId="14">
    <w:abstractNumId w:val="5"/>
  </w:num>
  <w:num w:numId="15">
    <w:abstractNumId w:val="3"/>
  </w:num>
  <w:num w:numId="16">
    <w:abstractNumId w:val="1"/>
  </w:num>
  <w:num w:numId="17">
    <w:abstractNumId w:val="23"/>
  </w:num>
  <w:num w:numId="18">
    <w:abstractNumId w:val="12"/>
  </w:num>
  <w:num w:numId="19">
    <w:abstractNumId w:val="10"/>
  </w:num>
  <w:num w:numId="20">
    <w:abstractNumId w:val="4"/>
  </w:num>
  <w:num w:numId="21">
    <w:abstractNumId w:val="21"/>
  </w:num>
  <w:num w:numId="22">
    <w:abstractNumId w:val="13"/>
  </w:num>
  <w:num w:numId="23">
    <w:abstractNumId w:val="18"/>
  </w:num>
  <w:num w:numId="24">
    <w:abstractNumId w:val="2"/>
  </w:num>
  <w:num w:numId="25">
    <w:abstractNumId w:val="7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64"/>
    <w:rsid w:val="00023EF4"/>
    <w:rsid w:val="00024291"/>
    <w:rsid w:val="00062E7C"/>
    <w:rsid w:val="00094C9E"/>
    <w:rsid w:val="000B0165"/>
    <w:rsid w:val="000B05A2"/>
    <w:rsid w:val="000E530B"/>
    <w:rsid w:val="000F7D21"/>
    <w:rsid w:val="00123B2B"/>
    <w:rsid w:val="00132001"/>
    <w:rsid w:val="00155F97"/>
    <w:rsid w:val="0018792B"/>
    <w:rsid w:val="001F56C7"/>
    <w:rsid w:val="002067B7"/>
    <w:rsid w:val="0024588B"/>
    <w:rsid w:val="002A70D8"/>
    <w:rsid w:val="002C038B"/>
    <w:rsid w:val="002C5825"/>
    <w:rsid w:val="002F5308"/>
    <w:rsid w:val="003340C0"/>
    <w:rsid w:val="0034307E"/>
    <w:rsid w:val="00347961"/>
    <w:rsid w:val="0038780A"/>
    <w:rsid w:val="00397B2A"/>
    <w:rsid w:val="003C3E6F"/>
    <w:rsid w:val="004225D0"/>
    <w:rsid w:val="00440B3C"/>
    <w:rsid w:val="0045082A"/>
    <w:rsid w:val="00472F12"/>
    <w:rsid w:val="0048286D"/>
    <w:rsid w:val="004A3071"/>
    <w:rsid w:val="004D7205"/>
    <w:rsid w:val="005060E6"/>
    <w:rsid w:val="005063A5"/>
    <w:rsid w:val="005361E9"/>
    <w:rsid w:val="0056372F"/>
    <w:rsid w:val="005975BB"/>
    <w:rsid w:val="005B36B9"/>
    <w:rsid w:val="005E0BA4"/>
    <w:rsid w:val="006245A3"/>
    <w:rsid w:val="00652132"/>
    <w:rsid w:val="006B6B4E"/>
    <w:rsid w:val="006D46DC"/>
    <w:rsid w:val="006E3B80"/>
    <w:rsid w:val="006E73D3"/>
    <w:rsid w:val="00700378"/>
    <w:rsid w:val="007169F6"/>
    <w:rsid w:val="0071750B"/>
    <w:rsid w:val="0072416A"/>
    <w:rsid w:val="00753702"/>
    <w:rsid w:val="00776398"/>
    <w:rsid w:val="00794A85"/>
    <w:rsid w:val="007A7498"/>
    <w:rsid w:val="007C0C01"/>
    <w:rsid w:val="008700A7"/>
    <w:rsid w:val="008B5B7E"/>
    <w:rsid w:val="008C68B1"/>
    <w:rsid w:val="008F7C49"/>
    <w:rsid w:val="00963EDD"/>
    <w:rsid w:val="00997892"/>
    <w:rsid w:val="009B4531"/>
    <w:rsid w:val="009F19A4"/>
    <w:rsid w:val="00A308E8"/>
    <w:rsid w:val="00A42A83"/>
    <w:rsid w:val="00A63056"/>
    <w:rsid w:val="00AA5C87"/>
    <w:rsid w:val="00AD7A79"/>
    <w:rsid w:val="00AE5B38"/>
    <w:rsid w:val="00B07663"/>
    <w:rsid w:val="00B1507F"/>
    <w:rsid w:val="00B57A2A"/>
    <w:rsid w:val="00B73020"/>
    <w:rsid w:val="00B937A5"/>
    <w:rsid w:val="00B96C46"/>
    <w:rsid w:val="00BC33FF"/>
    <w:rsid w:val="00C20908"/>
    <w:rsid w:val="00C57190"/>
    <w:rsid w:val="00CB4747"/>
    <w:rsid w:val="00CF34F3"/>
    <w:rsid w:val="00D44C14"/>
    <w:rsid w:val="00D5672C"/>
    <w:rsid w:val="00D73123"/>
    <w:rsid w:val="00D75772"/>
    <w:rsid w:val="00D91967"/>
    <w:rsid w:val="00DC72CE"/>
    <w:rsid w:val="00DD19D5"/>
    <w:rsid w:val="00DE1FC0"/>
    <w:rsid w:val="00E003AF"/>
    <w:rsid w:val="00E42C1A"/>
    <w:rsid w:val="00E50964"/>
    <w:rsid w:val="00E526C5"/>
    <w:rsid w:val="00E80220"/>
    <w:rsid w:val="00EA0DF4"/>
    <w:rsid w:val="00EA1B03"/>
    <w:rsid w:val="00EC486E"/>
    <w:rsid w:val="00EC527A"/>
    <w:rsid w:val="00EE5372"/>
    <w:rsid w:val="00F04B56"/>
    <w:rsid w:val="00F66D27"/>
    <w:rsid w:val="00F9516E"/>
    <w:rsid w:val="00FB0421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1BF1F9B"/>
  <w15:docId w15:val="{89EB6C85-3DFA-41AB-BCB6-92B0DB159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9F19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1D0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  <w:ind w:left="29" w:right="144"/>
    </w:pPr>
    <w:rPr>
      <w:color w:val="EF4623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F4623" w:themeColor="accent1"/>
    </w:rPr>
  </w:style>
  <w:style w:type="paragraph" w:styleId="Subttulo">
    <w:name w:val="Subtitle"/>
    <w:basedOn w:val="Normal"/>
    <w:next w:val="Normal"/>
    <w:link w:val="SubttuloCar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Grfico">
    <w:name w:val="Gráfico"/>
    <w:basedOn w:val="Normal"/>
    <w:uiPriority w:val="99"/>
    <w:pPr>
      <w:spacing w:after="8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qFormat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04040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Encabezadodeinformacin">
    <w:name w:val="Encabezado de información"/>
    <w:basedOn w:val="Normal"/>
    <w:uiPriority w:val="2"/>
    <w:qFormat/>
    <w:pPr>
      <w:spacing w:after="60" w:line="240" w:lineRule="auto"/>
      <w:ind w:left="29" w:right="29"/>
      <w:jc w:val="right"/>
    </w:pPr>
    <w:rPr>
      <w:b/>
      <w:bCs/>
      <w:color w:val="EF4623" w:themeColor="accent1"/>
      <w:sz w:val="36"/>
    </w:rPr>
  </w:style>
  <w:style w:type="paragraph" w:customStyle="1" w:styleId="Pgina">
    <w:name w:val="Página"/>
    <w:basedOn w:val="Normal"/>
    <w:next w:val="Normal"/>
    <w:uiPriority w:val="99"/>
    <w:unhideWhenUsed/>
    <w:qFormat/>
    <w:pPr>
      <w:spacing w:after="40" w:line="240" w:lineRule="auto"/>
    </w:pPr>
    <w:rPr>
      <w:noProof/>
      <w:color w:val="000000" w:themeColor="text1"/>
      <w:sz w:val="36"/>
    </w:rPr>
  </w:style>
  <w:style w:type="paragraph" w:styleId="Ttulo">
    <w:name w:val="Title"/>
    <w:basedOn w:val="Normal"/>
    <w:next w:val="Normal"/>
    <w:link w:val="TtuloCar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TtuloCar">
    <w:name w:val="Título Car"/>
    <w:basedOn w:val="Fuentedeprrafopredeter"/>
    <w:link w:val="Ttulo"/>
    <w:uiPriority w:val="2"/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Descripcinbreve">
    <w:name w:val="Descripción breve"/>
    <w:basedOn w:val="Normal"/>
    <w:uiPriority w:val="3"/>
    <w:qFormat/>
    <w:pPr>
      <w:spacing w:before="360" w:after="480" w:line="360" w:lineRule="auto"/>
    </w:pPr>
    <w:rPr>
      <w:i/>
      <w:iCs/>
      <w:color w:val="EF4623" w:themeColor="accent1"/>
      <w:kern w:val="20"/>
      <w:sz w:val="28"/>
    </w:rPr>
  </w:style>
  <w:style w:type="paragraph" w:styleId="Sinespaciado">
    <w:name w:val="No Spacing"/>
    <w:link w:val="SinespaciadoCar"/>
    <w:uiPriority w:val="1"/>
    <w:unhideWhenUsed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5F5F5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TDC">
    <w:name w:val="TOC Heading"/>
    <w:basedOn w:val="Ttulo1"/>
    <w:next w:val="Normal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EF4623" w:themeColor="accent1"/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ita">
    <w:name w:val="Quote"/>
    <w:basedOn w:val="Normal"/>
    <w:next w:val="Normal"/>
    <w:link w:val="CitaCar"/>
    <w:uiPriority w:val="1"/>
    <w:unhideWhenUsed/>
    <w:qFormat/>
    <w:pPr>
      <w:spacing w:before="240" w:after="240" w:line="288" w:lineRule="auto"/>
    </w:pPr>
    <w:rPr>
      <w:i/>
      <w:iCs/>
      <w:color w:val="EF4623" w:themeColor="accent1"/>
      <w:kern w:val="20"/>
      <w:sz w:val="24"/>
    </w:rPr>
  </w:style>
  <w:style w:type="character" w:customStyle="1" w:styleId="CitaCar">
    <w:name w:val="Cita Car"/>
    <w:basedOn w:val="Fuentedeprrafopredeter"/>
    <w:link w:val="Cita"/>
    <w:uiPriority w:val="1"/>
    <w:rPr>
      <w:i/>
      <w:iCs/>
      <w:color w:val="EF4623" w:themeColor="accent1"/>
      <w:kern w:val="20"/>
      <w:sz w:val="24"/>
    </w:rPr>
  </w:style>
  <w:style w:type="paragraph" w:styleId="Firma">
    <w:name w:val="Signature"/>
    <w:basedOn w:val="Normal"/>
    <w:link w:val="FirmaCar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FirmaCar">
    <w:name w:val="Firma Car"/>
    <w:basedOn w:val="Fuentedeprrafopredeter"/>
    <w:link w:val="Firma"/>
    <w:uiPriority w:val="9"/>
    <w:rPr>
      <w:color w:val="595959" w:themeColor="text1" w:themeTint="A6"/>
      <w:kern w:val="20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styleId="Listaconnmeros">
    <w:name w:val="List Number"/>
    <w:basedOn w:val="Normal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2">
    <w:name w:val="List Number 2"/>
    <w:basedOn w:val="Normal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3">
    <w:name w:val="List Number 3"/>
    <w:basedOn w:val="Normal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4">
    <w:name w:val="List Number 4"/>
    <w:basedOn w:val="Normal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5">
    <w:name w:val="List Number 5"/>
    <w:basedOn w:val="Normal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Tablafinanciera">
    <w:name w:val="Tabla financiera"/>
    <w:basedOn w:val="Tablanormal"/>
    <w:uiPriority w:val="99"/>
    <w:rsid w:val="00CB4747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cimalesdeltextodelatabla">
    <w:name w:val="Decimales del texto de la tabla"/>
    <w:basedOn w:val="Normal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Textodelatabla">
    <w:name w:val="Texto de la tabla"/>
    <w:basedOn w:val="Normal"/>
    <w:uiPriority w:val="1"/>
    <w:qFormat/>
    <w:pPr>
      <w:spacing w:before="60" w:after="60" w:line="240" w:lineRule="auto"/>
    </w:pPr>
  </w:style>
  <w:style w:type="paragraph" w:customStyle="1" w:styleId="Organizacin">
    <w:name w:val="Organización"/>
    <w:basedOn w:val="Normal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220"/>
    </w:pPr>
    <w:rPr>
      <w:rFonts w:eastAsiaTheme="minorEastAsia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440"/>
    </w:pPr>
    <w:rPr>
      <w:rFonts w:eastAsiaTheme="minorEastAsia"/>
      <w:color w:val="auto"/>
      <w:sz w:val="22"/>
      <w:szCs w:val="22"/>
    </w:rPr>
  </w:style>
  <w:style w:type="paragraph" w:styleId="Prrafodelista">
    <w:name w:val="List Paragraph"/>
    <w:basedOn w:val="Normal"/>
    <w:uiPriority w:val="34"/>
    <w:qFormat/>
    <w:rsid w:val="008700A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9F19A4"/>
    <w:rPr>
      <w:rFonts w:asciiTheme="majorHAnsi" w:eastAsiaTheme="majorEastAsia" w:hAnsiTheme="majorHAnsi" w:cstheme="majorBidi"/>
      <w:color w:val="7F1D09" w:themeColor="accent1" w:themeShade="7F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B937A5"/>
    <w:pPr>
      <w:spacing w:after="100" w:line="259" w:lineRule="auto"/>
      <w:ind w:left="66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B937A5"/>
    <w:pPr>
      <w:spacing w:after="100" w:line="259" w:lineRule="auto"/>
      <w:ind w:left="88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B937A5"/>
    <w:pPr>
      <w:spacing w:after="100" w:line="259" w:lineRule="auto"/>
      <w:ind w:left="110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B937A5"/>
    <w:pPr>
      <w:spacing w:after="100" w:line="259" w:lineRule="auto"/>
      <w:ind w:left="132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B937A5"/>
    <w:pPr>
      <w:spacing w:after="100" w:line="259" w:lineRule="auto"/>
      <w:ind w:left="154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B937A5"/>
    <w:pPr>
      <w:spacing w:after="100" w:line="259" w:lineRule="auto"/>
      <w:ind w:left="1760"/>
    </w:pPr>
    <w:rPr>
      <w:rFonts w:eastAsiaTheme="minorEastAsia"/>
      <w:color w:val="auto"/>
      <w:sz w:val="22"/>
      <w:szCs w:val="22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93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tel%20i7\AppData\Roaming\Microsoft\Templates\Informe%20anual%20rojinegr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2FAB51E3801409DB1D386749F9E04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4ED9D-48B6-45CF-A7EA-273FE440AA55}"/>
      </w:docPartPr>
      <w:docPartBody>
        <w:p w:rsidR="00A62898" w:rsidRDefault="00FF0E58">
          <w:pPr>
            <w:pStyle w:val="D2FAB51E3801409DB1D386749F9E0495"/>
          </w:pPr>
          <w:r w:rsidRPr="00D5672C">
            <w:rPr>
              <w:noProof/>
            </w:rPr>
            <w:t>[Agregue aquí una cita de un ejecutivo de la compañía o use este espacio para incluir un breve resumen del contenido del documento.]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B1"/>
    <w:rsid w:val="001253B1"/>
    <w:rsid w:val="001B4BEB"/>
    <w:rsid w:val="001C27A1"/>
    <w:rsid w:val="006D3FB2"/>
    <w:rsid w:val="00911F48"/>
    <w:rsid w:val="00A22C8E"/>
    <w:rsid w:val="00A62898"/>
    <w:rsid w:val="00E72D5B"/>
    <w:rsid w:val="00F611CC"/>
    <w:rsid w:val="00F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C244FD3C2D41AC92210230EE72B04F">
    <w:name w:val="67C244FD3C2D41AC92210230EE72B04F"/>
  </w:style>
  <w:style w:type="paragraph" w:customStyle="1" w:styleId="D9A62B8BB1644C9D921CDEF604924600">
    <w:name w:val="D9A62B8BB1644C9D921CDEF604924600"/>
  </w:style>
  <w:style w:type="paragraph" w:customStyle="1" w:styleId="B3AB102D886348359C80B31C86F7F74F">
    <w:name w:val="B3AB102D886348359C80B31C86F7F74F"/>
  </w:style>
  <w:style w:type="paragraph" w:customStyle="1" w:styleId="3E645ABFFF9A41CAA0F9E19510C1C15C">
    <w:name w:val="3E645ABFFF9A41CAA0F9E19510C1C15C"/>
  </w:style>
  <w:style w:type="paragraph" w:customStyle="1" w:styleId="C72B63B49AA4438D8922359AF5810C99">
    <w:name w:val="C72B63B49AA4438D8922359AF5810C99"/>
  </w:style>
  <w:style w:type="paragraph" w:customStyle="1" w:styleId="94AB0070B0AF4072B81CD22FE12AE289">
    <w:name w:val="94AB0070B0AF4072B81CD22FE12AE289"/>
  </w:style>
  <w:style w:type="paragraph" w:customStyle="1" w:styleId="5E253D55E5054702ACE44349126D0CAA">
    <w:name w:val="5E253D55E5054702ACE44349126D0CAA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  <w:lang w:val="en-US" w:eastAsia="en-US"/>
    </w:rPr>
  </w:style>
  <w:style w:type="paragraph" w:customStyle="1" w:styleId="0E48F25086C04EF6B82DC39B40E8C521">
    <w:name w:val="0E48F25086C04EF6B82DC39B40E8C521"/>
  </w:style>
  <w:style w:type="paragraph" w:customStyle="1" w:styleId="206CC0B6F62046EB99B05364C0015AA4">
    <w:name w:val="206CC0B6F62046EB99B05364C0015AA4"/>
  </w:style>
  <w:style w:type="paragraph" w:customStyle="1" w:styleId="F9F1234FE5314E40B5837D1ED4E4CF68">
    <w:name w:val="F9F1234FE5314E40B5837D1ED4E4CF68"/>
  </w:style>
  <w:style w:type="paragraph" w:customStyle="1" w:styleId="1BF081B7CBE445D39A91F976A8FEEDA0">
    <w:name w:val="1BF081B7CBE445D39A91F976A8FEEDA0"/>
  </w:style>
  <w:style w:type="paragraph" w:customStyle="1" w:styleId="3767EC8C608D4816AC375390D6C7063F">
    <w:name w:val="3767EC8C608D4816AC375390D6C7063F"/>
  </w:style>
  <w:style w:type="paragraph" w:customStyle="1" w:styleId="523124B495954838A90968F89F0CE046">
    <w:name w:val="523124B495954838A90968F89F0CE046"/>
  </w:style>
  <w:style w:type="paragraph" w:customStyle="1" w:styleId="927A47A2014149318E1EBD877E8CA5D0">
    <w:name w:val="927A47A2014149318E1EBD877E8CA5D0"/>
  </w:style>
  <w:style w:type="paragraph" w:customStyle="1" w:styleId="848BA1D81EB74ADFB70AF0340CC63764">
    <w:name w:val="848BA1D81EB74ADFB70AF0340CC63764"/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paragraph" w:customStyle="1" w:styleId="C8F01CE32DA34A649CD13C72D41B9CF3">
    <w:name w:val="C8F01CE32DA34A649CD13C72D41B9CF3"/>
  </w:style>
  <w:style w:type="paragraph" w:customStyle="1" w:styleId="F2CADC7DA6FC443DBB416BAB6AA9A639">
    <w:name w:val="F2CADC7DA6FC443DBB416BAB6AA9A639"/>
  </w:style>
  <w:style w:type="paragraph" w:customStyle="1" w:styleId="5B16772CDA7041319C83D12F70616DB2">
    <w:name w:val="5B16772CDA7041319C83D12F70616DB2"/>
  </w:style>
  <w:style w:type="paragraph" w:customStyle="1" w:styleId="F458A25E63B548758954F29DE46CB4EB">
    <w:name w:val="F458A25E63B548758954F29DE46CB4EB"/>
  </w:style>
  <w:style w:type="paragraph" w:customStyle="1" w:styleId="68627CD08D00444A9D93DBC3FAB27586">
    <w:name w:val="68627CD08D00444A9D93DBC3FAB27586"/>
  </w:style>
  <w:style w:type="paragraph" w:customStyle="1" w:styleId="33D48A5F06904116B745BBCBABAC71C7">
    <w:name w:val="33D48A5F06904116B745BBCBABAC71C7"/>
  </w:style>
  <w:style w:type="paragraph" w:customStyle="1" w:styleId="E9275C89BF3E4607B4BF7E93C2F0F3B3">
    <w:name w:val="E9275C89BF3E4607B4BF7E93C2F0F3B3"/>
  </w:style>
  <w:style w:type="paragraph" w:customStyle="1" w:styleId="C887B65E54544C4091AE6D27BB13FBEC">
    <w:name w:val="C887B65E54544C4091AE6D27BB13FBEC"/>
  </w:style>
  <w:style w:type="paragraph" w:customStyle="1" w:styleId="AF3034DCC10D4653ADF3920B966FD2BD">
    <w:name w:val="AF3034DCC10D4653ADF3920B966FD2BD"/>
  </w:style>
  <w:style w:type="paragraph" w:customStyle="1" w:styleId="FFC6940115BD4071AF2D8106B321C14D">
    <w:name w:val="FFC6940115BD4071AF2D8106B321C14D"/>
  </w:style>
  <w:style w:type="paragraph" w:customStyle="1" w:styleId="D2FAB51E3801409DB1D386749F9E0495">
    <w:name w:val="D2FAB51E3801409DB1D386749F9E0495"/>
  </w:style>
  <w:style w:type="paragraph" w:customStyle="1" w:styleId="5A23221F8F2F4A5FB5195BE9ECB86CF7">
    <w:name w:val="5A23221F8F2F4A5FB5195BE9ECB86CF7"/>
    <w:rsid w:val="001253B1"/>
  </w:style>
  <w:style w:type="paragraph" w:customStyle="1" w:styleId="3FC7DB214DF24268BC7A484CA16D8834">
    <w:name w:val="3FC7DB214DF24268BC7A484CA16D8834"/>
    <w:rsid w:val="001253B1"/>
  </w:style>
  <w:style w:type="paragraph" w:customStyle="1" w:styleId="7AD2AFB762AA47CF9E0D8DB9CC80824D">
    <w:name w:val="7AD2AFB762AA47CF9E0D8DB9CC80824D"/>
    <w:rsid w:val="001253B1"/>
  </w:style>
  <w:style w:type="paragraph" w:customStyle="1" w:styleId="BDC36AD254114ABA85BDD9404A515FDC">
    <w:name w:val="BDC36AD254114ABA85BDD9404A515FDC"/>
    <w:rsid w:val="00F611CC"/>
  </w:style>
  <w:style w:type="paragraph" w:customStyle="1" w:styleId="8B2093E1E88149BB9D393009640D0DD5">
    <w:name w:val="8B2093E1E88149BB9D393009640D0DD5"/>
    <w:rsid w:val="00F611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Desarrollo de una pagina web de microlearnig</Abstract>
  <CompanyAddress/>
  <CompanyPhone/>
  <CompanyFax/>
  <CompanyEmail>Rleon.rlg@gmail.com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88E3CC-6BFC-4E7C-8F7E-5968F9BFCA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1C4B80-E96F-4D17-BF1E-5552486B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rojinegro</Template>
  <TotalTime>656</TotalTime>
  <Pages>33</Pages>
  <Words>1846</Words>
  <Characters>10154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Leon</dc:creator>
  <cp:keywords/>
  <dc:description/>
  <cp:lastModifiedBy>Rodrigo Leon</cp:lastModifiedBy>
  <cp:revision>31</cp:revision>
  <cp:lastPrinted>2018-11-13T00:50:00Z</cp:lastPrinted>
  <dcterms:created xsi:type="dcterms:W3CDTF">2018-09-14T22:36:00Z</dcterms:created>
  <dcterms:modified xsi:type="dcterms:W3CDTF">2018-11-13T12:59:00Z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